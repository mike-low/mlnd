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5C3BBE" w14:textId="77777777" w:rsidR="00827B9A" w:rsidRPr="00613AC8" w:rsidRDefault="00827B9A" w:rsidP="007D034C">
      <w:pPr>
        <w:pStyle w:val="Header"/>
        <w:jc w:val="left"/>
        <w:rPr>
          <w:lang w:val="en-US" w:bidi="th-TH"/>
        </w:rPr>
      </w:pPr>
    </w:p>
    <w:p w14:paraId="65F7E2B4" w14:textId="77777777" w:rsidR="007D034C" w:rsidRDefault="00827B9A" w:rsidP="007D034C">
      <w:pPr>
        <w:pStyle w:val="Header"/>
      </w:pPr>
      <w:r>
        <w:rPr>
          <w:lang w:bidi="en-GB"/>
        </w:rPr>
        <w:t>Machine Learning Engineer Nanodegree</w:t>
      </w:r>
    </w:p>
    <w:p w14:paraId="52B51000" w14:textId="77777777" w:rsidR="00B0737A" w:rsidRDefault="00B0737A" w:rsidP="007D034C">
      <w:pPr>
        <w:pStyle w:val="Header"/>
      </w:pPr>
    </w:p>
    <w:p w14:paraId="74BDF967" w14:textId="3B7D458F" w:rsidR="00EE17D9" w:rsidRDefault="002D66E9" w:rsidP="007D034C">
      <w:pPr>
        <w:pStyle w:val="Header"/>
      </w:pPr>
      <w:r>
        <w:t>Capstone Project</w:t>
      </w:r>
      <w:r>
        <w:rPr>
          <w:lang w:bidi="en-GB"/>
        </w:rPr>
        <w:t>: Dogs vs Cats</w:t>
      </w:r>
      <w:r w:rsidR="00572EDF">
        <w:rPr>
          <w:lang w:bidi="en-GB"/>
        </w:rPr>
        <w:t xml:space="preserve"> Redux</w:t>
      </w:r>
    </w:p>
    <w:p w14:paraId="3715DA35" w14:textId="77777777" w:rsidR="00EE17D9" w:rsidRDefault="00EE17D9" w:rsidP="00DD3A76"/>
    <w:p w14:paraId="422115A3" w14:textId="77777777" w:rsidR="00827B9A" w:rsidRDefault="00827B9A" w:rsidP="00DD3A76"/>
    <w:p w14:paraId="5C60EB69" w14:textId="77777777" w:rsidR="00EE17D9" w:rsidRDefault="00EE17D9" w:rsidP="00DD3A76"/>
    <w:p w14:paraId="78B9B261" w14:textId="77777777" w:rsidR="00827B9A" w:rsidRDefault="00827B9A" w:rsidP="00DD3A76"/>
    <w:p w14:paraId="06FD3983" w14:textId="77777777" w:rsidR="00827B9A" w:rsidRDefault="00827B9A" w:rsidP="00DD3A76"/>
    <w:p w14:paraId="3B941D3F" w14:textId="77777777" w:rsidR="00827B9A" w:rsidRDefault="00827B9A" w:rsidP="00DD3A76"/>
    <w:p w14:paraId="3C32DEBE" w14:textId="77777777" w:rsidR="00827B9A" w:rsidRDefault="00827B9A" w:rsidP="00DD3A76"/>
    <w:p w14:paraId="2347E4A7" w14:textId="6D4092BC" w:rsidR="00DD3A76" w:rsidRDefault="00EE17D9" w:rsidP="00827B9A">
      <w:pPr>
        <w:jc w:val="center"/>
      </w:pPr>
      <w:r>
        <w:t>Michael Low</w:t>
      </w:r>
    </w:p>
    <w:p w14:paraId="753CE6B2" w14:textId="0CF0A9F2" w:rsidR="00DD3A76" w:rsidRDefault="00972807" w:rsidP="00827B9A">
      <w:pPr>
        <w:jc w:val="center"/>
      </w:pPr>
      <w:r>
        <w:t>March</w:t>
      </w:r>
      <w:r w:rsidR="00EE17D9">
        <w:t xml:space="preserve"> </w:t>
      </w:r>
      <w:r>
        <w:t>10</w:t>
      </w:r>
      <w:r w:rsidR="00EE17D9" w:rsidRPr="00992B67">
        <w:t>th,</w:t>
      </w:r>
      <w:r w:rsidR="00EE17D9">
        <w:t xml:space="preserve"> 2017</w:t>
      </w:r>
    </w:p>
    <w:p w14:paraId="3C6B2E6E" w14:textId="40290C95" w:rsidR="00DD3A76" w:rsidRDefault="00D81462" w:rsidP="00020666">
      <w:pPr>
        <w:pStyle w:val="SectionTitle"/>
      </w:pPr>
      <w:r>
        <w:lastRenderedPageBreak/>
        <w:t xml:space="preserve"> </w:t>
      </w:r>
      <w:r w:rsidR="00DD3A76">
        <w:t>Definition</w:t>
      </w:r>
    </w:p>
    <w:p w14:paraId="02073A2C" w14:textId="308994E0" w:rsidR="00DD3A76" w:rsidRDefault="00DD3A76" w:rsidP="003B1301">
      <w:pPr>
        <w:pStyle w:val="Title"/>
      </w:pPr>
      <w:r w:rsidRPr="003B1301">
        <w:t>Project Overview</w:t>
      </w:r>
    </w:p>
    <w:p w14:paraId="25A83761" w14:textId="6022A358" w:rsidR="000D2260" w:rsidRDefault="002B3E4E" w:rsidP="000D2260">
      <w:r>
        <w:t xml:space="preserve">I have </w:t>
      </w:r>
      <w:r w:rsidR="000D2260">
        <w:t xml:space="preserve">chosen to work on the </w:t>
      </w:r>
      <w:r w:rsidR="009D0BA3">
        <w:t>“</w:t>
      </w:r>
      <w:r w:rsidR="000D2260">
        <w:t>Dogs vs Cats Redux</w:t>
      </w:r>
      <w:r w:rsidR="009D0BA3">
        <w:t>”</w:t>
      </w:r>
      <w:r w:rsidR="000D2260">
        <w:t xml:space="preserve"> Kaggle competition (Kaggle, no date), which is the challenge of automatically distinguishing photos of dogs from photos of cats.</w:t>
      </w:r>
    </w:p>
    <w:p w14:paraId="0A90911D" w14:textId="77777777" w:rsidR="005C0557" w:rsidRDefault="005C0557" w:rsidP="000D2260"/>
    <w:p w14:paraId="4161413B" w14:textId="77777777" w:rsidR="000D2260" w:rsidRDefault="000D2260" w:rsidP="000D2260">
      <w:r>
        <w:t>This has been a task that is traditionally very easy for humans, but difficult for computers due to large variety of shapes, breeds, colours, photo composition, lighting and so on in the photos. Ten years ago, it was used as a CAPTCHA challenge (Microsoft, 2007) to distinguish human users of a system from computers. In 2008, techniques in computer vision advanced to sufficiently attack the CAPTCHA with 82.7% accuracy with a SVM classifier (</w:t>
      </w:r>
      <w:proofErr w:type="spellStart"/>
      <w:r>
        <w:t>Golle</w:t>
      </w:r>
      <w:proofErr w:type="spellEnd"/>
      <w:r>
        <w:t>, 2008) making it no longer viable. Modern computer vision techniques using convolutional neural networks should be able to improve on this substantially further still.</w:t>
      </w:r>
    </w:p>
    <w:p w14:paraId="671BBB8E" w14:textId="77777777" w:rsidR="005C0557" w:rsidRDefault="005C0557" w:rsidP="000D2260"/>
    <w:p w14:paraId="7F5506D0" w14:textId="2DF7355E" w:rsidR="000D2260" w:rsidRDefault="000D2260" w:rsidP="000D2260">
      <w:r>
        <w:t xml:space="preserve">I think this is an exciting challenge to work on as, although it may have limited use itself, it encapsulates the fundamental techniques needed to solve a wide range of computer vision problems into a simple problem domain. Consequently, the methods used to achieve high accuracy on the Dogs </w:t>
      </w:r>
      <w:proofErr w:type="gramStart"/>
      <w:r>
        <w:t>vs</w:t>
      </w:r>
      <w:proofErr w:type="gramEnd"/>
      <w:r>
        <w:t xml:space="preserve"> Cats problem can then be applied to a wide range of today's computer vision challenges.</w:t>
      </w:r>
    </w:p>
    <w:p w14:paraId="35439AD6" w14:textId="77777777" w:rsidR="00DD3A76" w:rsidRDefault="00DD3A76" w:rsidP="00DD3A76"/>
    <w:p w14:paraId="7D97CC75" w14:textId="19BD58C9" w:rsidR="00DD3A76" w:rsidRDefault="00DD3A76" w:rsidP="00241D2B">
      <w:pPr>
        <w:pStyle w:val="Title"/>
      </w:pPr>
      <w:r>
        <w:t>Problem Statement</w:t>
      </w:r>
    </w:p>
    <w:p w14:paraId="0325D1A4" w14:textId="77777777" w:rsidR="006E60E1" w:rsidRDefault="00D406E2" w:rsidP="00D406E2">
      <w:r>
        <w:t>The problem to be solved is to automatically identify whether a given jpg image is of a cat or a dog, along with a probability reflecting the confidence in that prediction.</w:t>
      </w:r>
      <w:r w:rsidR="006E60E1">
        <w:t xml:space="preserve"> </w:t>
      </w:r>
    </w:p>
    <w:p w14:paraId="5086ECC3" w14:textId="77777777" w:rsidR="006E60E1" w:rsidRDefault="006E60E1" w:rsidP="00D406E2"/>
    <w:p w14:paraId="3B80109B" w14:textId="02ACAD0D" w:rsidR="003A5178" w:rsidRDefault="006E60E1" w:rsidP="00D406E2">
      <w:r>
        <w:lastRenderedPageBreak/>
        <w:t xml:space="preserve">The intended </w:t>
      </w:r>
      <w:r w:rsidR="004C4A31">
        <w:t xml:space="preserve">way to solve this problem is by using Convolutional Neural Networks (CNNs) and deep learning techniques. </w:t>
      </w:r>
      <w:r w:rsidR="00B07C4D">
        <w:t xml:space="preserve">The </w:t>
      </w:r>
      <w:r w:rsidR="003A5178">
        <w:t xml:space="preserve">basic </w:t>
      </w:r>
      <w:r w:rsidR="00B07C4D">
        <w:t>steps necessary are:</w:t>
      </w:r>
    </w:p>
    <w:p w14:paraId="0AB0EAD6" w14:textId="77777777" w:rsidR="005C237C" w:rsidRDefault="005C237C" w:rsidP="00D406E2"/>
    <w:p w14:paraId="55725C3C" w14:textId="397B3173" w:rsidR="000C6BBD" w:rsidRDefault="000C6BBD" w:rsidP="000C6BBD">
      <w:pPr>
        <w:pStyle w:val="ListParagraph"/>
        <w:numPr>
          <w:ilvl w:val="0"/>
          <w:numId w:val="15"/>
        </w:numPr>
      </w:pPr>
      <w:r>
        <w:t>Split the training data into training</w:t>
      </w:r>
      <w:r w:rsidR="008D5C3D">
        <w:t xml:space="preserve"> data</w:t>
      </w:r>
      <w:r>
        <w:t xml:space="preserve"> and validation </w:t>
      </w:r>
      <w:r w:rsidR="008D5C3D">
        <w:t xml:space="preserve">data </w:t>
      </w:r>
      <w:r>
        <w:t>sets.</w:t>
      </w:r>
    </w:p>
    <w:p w14:paraId="32A3EAC5" w14:textId="75A27F7B" w:rsidR="000C6BBD" w:rsidRDefault="000C6BBD" w:rsidP="005C237C">
      <w:pPr>
        <w:pStyle w:val="ListParagraph"/>
        <w:numPr>
          <w:ilvl w:val="0"/>
          <w:numId w:val="15"/>
        </w:numPr>
      </w:pPr>
      <w:r>
        <w:t xml:space="preserve">Construct a multi-layered convolutional </w:t>
      </w:r>
      <w:r w:rsidR="007434A6">
        <w:t>neural network</w:t>
      </w:r>
      <w:r>
        <w:t>.</w:t>
      </w:r>
    </w:p>
    <w:p w14:paraId="6F855B7B" w14:textId="20C086C7" w:rsidR="007D5483" w:rsidRDefault="007D5483" w:rsidP="005C237C">
      <w:pPr>
        <w:pStyle w:val="ListParagraph"/>
        <w:numPr>
          <w:ilvl w:val="0"/>
          <w:numId w:val="15"/>
        </w:numPr>
      </w:pPr>
      <w:r>
        <w:t xml:space="preserve">Train </w:t>
      </w:r>
      <w:r w:rsidR="00C27252">
        <w:t>the network</w:t>
      </w:r>
      <w:r>
        <w:t xml:space="preserve"> using the Kaggle training data.</w:t>
      </w:r>
    </w:p>
    <w:p w14:paraId="6A137F02" w14:textId="6FF58B9E" w:rsidR="007D5483" w:rsidRDefault="007D5483" w:rsidP="005C237C">
      <w:pPr>
        <w:pStyle w:val="ListParagraph"/>
        <w:numPr>
          <w:ilvl w:val="0"/>
          <w:numId w:val="15"/>
        </w:numPr>
      </w:pPr>
      <w:r>
        <w:t>Record the accuracy obtained for predictions on the validation data.</w:t>
      </w:r>
    </w:p>
    <w:p w14:paraId="0918BD86" w14:textId="77777777" w:rsidR="007074CC" w:rsidRDefault="007074CC" w:rsidP="007074CC"/>
    <w:p w14:paraId="03ADC5BC" w14:textId="53DE90C6" w:rsidR="007074CC" w:rsidRDefault="007074CC" w:rsidP="007074CC">
      <w:r>
        <w:t>I will use three different variants of this basic approach to see which works better.</w:t>
      </w:r>
      <w:r w:rsidR="005961DB">
        <w:t xml:space="preserve"> These are:</w:t>
      </w:r>
    </w:p>
    <w:p w14:paraId="0CD2CF45" w14:textId="77777777" w:rsidR="007074CC" w:rsidRDefault="007074CC" w:rsidP="007074CC"/>
    <w:p w14:paraId="18DF6974" w14:textId="5237C407" w:rsidR="00123BBD" w:rsidRDefault="007074CC" w:rsidP="005C237C">
      <w:pPr>
        <w:pStyle w:val="ListParagraph"/>
        <w:numPr>
          <w:ilvl w:val="0"/>
          <w:numId w:val="15"/>
        </w:numPr>
      </w:pPr>
      <w:r>
        <w:t>Construct and train a CNN from scratch</w:t>
      </w:r>
      <w:r w:rsidR="005C237C">
        <w:t>.</w:t>
      </w:r>
    </w:p>
    <w:p w14:paraId="40682B64" w14:textId="5FAFE71E" w:rsidR="007074CC" w:rsidRDefault="007074CC" w:rsidP="005C237C">
      <w:pPr>
        <w:pStyle w:val="ListParagraph"/>
        <w:numPr>
          <w:ilvl w:val="0"/>
          <w:numId w:val="15"/>
        </w:numPr>
      </w:pPr>
      <w:r>
        <w:t>Use an existing CNN model, but adapted to return only ‘cat’ or ‘dog’ classes.</w:t>
      </w:r>
    </w:p>
    <w:p w14:paraId="4270DEC8" w14:textId="54BCF39F" w:rsidR="00D406E2" w:rsidRDefault="007074CC" w:rsidP="007074CC">
      <w:pPr>
        <w:pStyle w:val="ListParagraph"/>
        <w:numPr>
          <w:ilvl w:val="0"/>
          <w:numId w:val="15"/>
        </w:numPr>
      </w:pPr>
      <w:r>
        <w:t>Use an existing CNN model, but f</w:t>
      </w:r>
      <w:r w:rsidR="005C237C">
        <w:t xml:space="preserve">ine-tune </w:t>
      </w:r>
      <w:r>
        <w:t xml:space="preserve">it using the Kaggle training data. </w:t>
      </w:r>
    </w:p>
    <w:p w14:paraId="559A5592" w14:textId="77777777" w:rsidR="000362E6" w:rsidRDefault="000362E6" w:rsidP="000362E6">
      <w:pPr>
        <w:pStyle w:val="ListParagraph"/>
      </w:pPr>
    </w:p>
    <w:p w14:paraId="5564A430" w14:textId="6316BEC5" w:rsidR="00DD3A76" w:rsidRDefault="00DD3A76" w:rsidP="00BE4E31">
      <w:pPr>
        <w:pStyle w:val="Title"/>
      </w:pPr>
      <w:r>
        <w:t>Metrics</w:t>
      </w:r>
    </w:p>
    <w:p w14:paraId="127C3080" w14:textId="09435923" w:rsidR="007101D5" w:rsidRDefault="00156241" w:rsidP="000356CA">
      <w:r>
        <w:t xml:space="preserve">The metric proposed to </w:t>
      </w:r>
      <w:r w:rsidR="000356CA">
        <w:t xml:space="preserve">evaluate the classifier performance </w:t>
      </w:r>
      <w:r>
        <w:t xml:space="preserve">is simple </w:t>
      </w:r>
      <w:r w:rsidR="000356CA" w:rsidRPr="0052554E">
        <w:rPr>
          <w:rStyle w:val="Emphasis"/>
        </w:rPr>
        <w:t>accurac</w:t>
      </w:r>
      <w:r>
        <w:rPr>
          <w:rStyle w:val="Emphasis"/>
        </w:rPr>
        <w:t>y</w:t>
      </w:r>
      <w:r w:rsidR="000356CA">
        <w:t>.</w:t>
      </w:r>
      <w:r w:rsidR="00D556A2">
        <w:t xml:space="preserve"> </w:t>
      </w:r>
      <w:r w:rsidR="000356CA">
        <w:t>Accuracy is the number of correctly predicted class labels, divided by the total number of</w:t>
      </w:r>
      <w:r w:rsidR="0052554E">
        <w:t xml:space="preserve"> </w:t>
      </w:r>
      <w:r w:rsidR="000356CA">
        <w:t>predictions made. This is a simple and easy-to-understand metric, and is appropriate due to the</w:t>
      </w:r>
      <w:r w:rsidR="0052554E">
        <w:t xml:space="preserve"> </w:t>
      </w:r>
      <w:r w:rsidR="000356CA">
        <w:t xml:space="preserve">dataset being balanced and only binary classification required. </w:t>
      </w:r>
      <w:bookmarkStart w:id="0" w:name="_GoBack"/>
      <w:bookmarkEnd w:id="0"/>
    </w:p>
    <w:p w14:paraId="358A1025" w14:textId="77777777" w:rsidR="007101D5" w:rsidRDefault="007101D5" w:rsidP="000356CA"/>
    <w:p w14:paraId="5FD5F84E" w14:textId="77777777" w:rsidR="007101D5" w:rsidRDefault="007101D5" w:rsidP="000356CA">
      <w:r>
        <w:t>Alternative metrics sometimes used instead of accuracy include:</w:t>
      </w:r>
    </w:p>
    <w:p w14:paraId="0C9A1E6E" w14:textId="3C5ED615" w:rsidR="007101D5" w:rsidRDefault="007101D5" w:rsidP="007101D5">
      <w:pPr>
        <w:pStyle w:val="ListParagraph"/>
        <w:numPr>
          <w:ilvl w:val="0"/>
          <w:numId w:val="26"/>
        </w:numPr>
      </w:pPr>
      <w:r w:rsidRPr="0092035F">
        <w:rPr>
          <w:rStyle w:val="Emphasis"/>
        </w:rPr>
        <w:t>Precision</w:t>
      </w:r>
      <w:r>
        <w:t xml:space="preserve">, </w:t>
      </w:r>
      <w:r w:rsidR="00DA1F8B">
        <w:t>the number of true positives out of all positives predicted.</w:t>
      </w:r>
      <w:r w:rsidR="00BE59E7">
        <w:t xml:space="preserve"> </w:t>
      </w:r>
    </w:p>
    <w:p w14:paraId="41DE1ADA" w14:textId="35894926" w:rsidR="0091623B" w:rsidRDefault="0092035F" w:rsidP="007101D5">
      <w:pPr>
        <w:pStyle w:val="ListParagraph"/>
        <w:numPr>
          <w:ilvl w:val="0"/>
          <w:numId w:val="26"/>
        </w:numPr>
      </w:pPr>
      <w:r w:rsidRPr="0092035F">
        <w:rPr>
          <w:rStyle w:val="Emphasis"/>
        </w:rPr>
        <w:t>Recall</w:t>
      </w:r>
      <w:r>
        <w:t xml:space="preserve">, </w:t>
      </w:r>
      <w:r w:rsidR="00743A37">
        <w:t>the number of true positives</w:t>
      </w:r>
      <w:r w:rsidR="001A52B2">
        <w:t xml:space="preserve"> out of all true positives and false negatives.</w:t>
      </w:r>
    </w:p>
    <w:p w14:paraId="77CB873C" w14:textId="63076E95" w:rsidR="0092035F" w:rsidRDefault="0091623B" w:rsidP="007101D5">
      <w:pPr>
        <w:pStyle w:val="ListParagraph"/>
        <w:numPr>
          <w:ilvl w:val="0"/>
          <w:numId w:val="26"/>
        </w:numPr>
      </w:pPr>
      <w:r w:rsidRPr="0091623B">
        <w:rPr>
          <w:rStyle w:val="Emphasis"/>
        </w:rPr>
        <w:lastRenderedPageBreak/>
        <w:t>F-1 score</w:t>
      </w:r>
      <w:r>
        <w:t>, a single measure combining both precision and recall.</w:t>
      </w:r>
    </w:p>
    <w:p w14:paraId="6EEEC908" w14:textId="77777777" w:rsidR="002C27A1" w:rsidRDefault="002C27A1" w:rsidP="009D6F44"/>
    <w:p w14:paraId="04F830AC" w14:textId="77777777" w:rsidR="00BC146B" w:rsidRDefault="002C27A1" w:rsidP="009D6F44">
      <w:r>
        <w:t xml:space="preserve">Precision, recall and f1 have their advantages when the dataset is imbalanced. For instance, if it consisted of 90% cat images and 10% dog, then a classifier that always predicted </w:t>
      </w:r>
      <w:r w:rsidRPr="00B92849">
        <w:rPr>
          <w:rStyle w:val="Emphasis"/>
        </w:rPr>
        <w:t>cat</w:t>
      </w:r>
      <w:r>
        <w:t xml:space="preserve"> would achieve a</w:t>
      </w:r>
      <w:r w:rsidR="0086577A">
        <w:t>n apparently</w:t>
      </w:r>
      <w:r>
        <w:t xml:space="preserve"> 90% accuracy.</w:t>
      </w:r>
      <w:r w:rsidR="00FC3B9B">
        <w:t xml:space="preserve"> </w:t>
      </w:r>
      <w:r w:rsidR="002579B8">
        <w:t xml:space="preserve">The recall score would be much higher than precision though, revealing the weakness in the model that accuracy alone would miss. </w:t>
      </w:r>
    </w:p>
    <w:p w14:paraId="203B965F" w14:textId="77777777" w:rsidR="00BC146B" w:rsidRDefault="00BC146B" w:rsidP="009D6F44"/>
    <w:p w14:paraId="2F2A2BE9" w14:textId="59CEB013" w:rsidR="009D6F44" w:rsidRDefault="006B6AD7" w:rsidP="009D6F44">
      <w:r>
        <w:t>Another use case for them is when false positives and false negatives are not equivalent. An example o</w:t>
      </w:r>
      <w:r w:rsidR="00D8775F">
        <w:t>f this is with cancer screening:</w:t>
      </w:r>
      <w:r>
        <w:t xml:space="preserve"> a false positive (</w:t>
      </w:r>
      <w:r w:rsidR="00E83755">
        <w:t>“</w:t>
      </w:r>
      <w:r>
        <w:t>told you have cancer</w:t>
      </w:r>
      <w:r w:rsidR="005D22DE">
        <w:t>, but you do not</w:t>
      </w:r>
      <w:r w:rsidR="00E83755">
        <w:t>”</w:t>
      </w:r>
      <w:r w:rsidR="005D22DE">
        <w:t xml:space="preserve">) </w:t>
      </w:r>
      <w:r>
        <w:t>is bad</w:t>
      </w:r>
      <w:r w:rsidR="007F27E3">
        <w:t>,</w:t>
      </w:r>
      <w:r>
        <w:t xml:space="preserve"> but a false negative (</w:t>
      </w:r>
      <w:r w:rsidR="00E83755">
        <w:t>“</w:t>
      </w:r>
      <w:r>
        <w:t>told you do</w:t>
      </w:r>
      <w:r w:rsidR="005D22DE">
        <w:t xml:space="preserve"> </w:t>
      </w:r>
      <w:r>
        <w:t>n</w:t>
      </w:r>
      <w:r w:rsidR="005D22DE">
        <w:t>o</w:t>
      </w:r>
      <w:r>
        <w:t>t have cancer, but you</w:t>
      </w:r>
      <w:r w:rsidR="00CC5E0B">
        <w:t xml:space="preserve"> do</w:t>
      </w:r>
      <w:r w:rsidR="00E83755">
        <w:t>”</w:t>
      </w:r>
      <w:r w:rsidR="00CC5E0B">
        <w:t xml:space="preserve">) </w:t>
      </w:r>
      <w:r w:rsidR="00E83755">
        <w:t>is</w:t>
      </w:r>
      <w:r w:rsidR="00CC5E0B">
        <w:t xml:space="preserve"> life threatening. In this case, a model with high recall (lowest numbers of false negatives)</w:t>
      </w:r>
      <w:r w:rsidR="00767EF1">
        <w:t xml:space="preserve"> may be preferred over one with higher accuracy</w:t>
      </w:r>
      <w:r w:rsidR="002933C6">
        <w:t xml:space="preserve"> but poorer recall.</w:t>
      </w:r>
    </w:p>
    <w:p w14:paraId="3F3DB56F" w14:textId="77777777" w:rsidR="00B92849" w:rsidRDefault="00B92849" w:rsidP="009D6F44"/>
    <w:p w14:paraId="431AEC59" w14:textId="11E4A1AA" w:rsidR="000223B6" w:rsidRDefault="004F7B25" w:rsidP="000356CA">
      <w:r>
        <w:t>For this dataset</w:t>
      </w:r>
      <w:r w:rsidR="000356CA">
        <w:t>,</w:t>
      </w:r>
      <w:r w:rsidR="00BF108B">
        <w:t xml:space="preserve"> there’s an equal number </w:t>
      </w:r>
      <w:r w:rsidR="00A702F9">
        <w:t xml:space="preserve">images of cats and dogs, and there’s </w:t>
      </w:r>
      <w:r w:rsidR="00BF108B">
        <w:t>no difference between false positives and negatives</w:t>
      </w:r>
      <w:r w:rsidR="00DF3393">
        <w:t xml:space="preserve">. </w:t>
      </w:r>
      <w:r w:rsidR="001A1DBE">
        <w:t>Precision, recall and</w:t>
      </w:r>
      <w:r w:rsidR="00DF3393">
        <w:t xml:space="preserve"> f1</w:t>
      </w:r>
      <w:r w:rsidR="00B971D1">
        <w:t xml:space="preserve">-score </w:t>
      </w:r>
      <w:r w:rsidR="000356CA">
        <w:t>do not offer any real advantage over</w:t>
      </w:r>
      <w:r w:rsidR="0052554E">
        <w:t xml:space="preserve"> </w:t>
      </w:r>
      <w:r w:rsidR="000356CA">
        <w:t>accuracy in this case.</w:t>
      </w:r>
    </w:p>
    <w:p w14:paraId="01500563" w14:textId="2E9B2932" w:rsidR="00DD3A76" w:rsidRDefault="00DD3A76" w:rsidP="00D07E2A">
      <w:pPr>
        <w:pStyle w:val="SectionTitle"/>
      </w:pPr>
      <w:r>
        <w:lastRenderedPageBreak/>
        <w:t>Analysis</w:t>
      </w:r>
    </w:p>
    <w:p w14:paraId="75EB611B" w14:textId="64C60FB5" w:rsidR="00DD3A76" w:rsidRDefault="00DD3A76" w:rsidP="00474C00">
      <w:pPr>
        <w:pStyle w:val="Title"/>
      </w:pPr>
      <w:r>
        <w:t>Data Exploration</w:t>
      </w:r>
    </w:p>
    <w:p w14:paraId="5D9D5424" w14:textId="61CA925C" w:rsidR="005552E2" w:rsidRPr="00BD2653" w:rsidRDefault="009F369D" w:rsidP="009F369D">
      <w:pPr>
        <w:rPr>
          <w:lang w:val="en-US" w:bidi="th-TH"/>
        </w:rPr>
      </w:pPr>
      <w:r>
        <w:t xml:space="preserve">The dataset for the problem is provided by Kaggle and is available on their site (Kaggle, no date). The </w:t>
      </w:r>
      <w:r w:rsidR="00361E9A">
        <w:t>labelled data</w:t>
      </w:r>
      <w:r>
        <w:t xml:space="preserve">set contains 25,000 images, half of cats and half of dogs. The label for each image is given by the filename, such as </w:t>
      </w:r>
      <w:r w:rsidRPr="00CE60DD">
        <w:rPr>
          <w:rStyle w:val="Emphasis"/>
        </w:rPr>
        <w:t>dog.1.jpg</w:t>
      </w:r>
      <w:r>
        <w:t xml:space="preserve">. </w:t>
      </w:r>
      <w:r w:rsidR="004A09CE">
        <w:t xml:space="preserve">The file sizes for </w:t>
      </w:r>
      <w:r w:rsidR="00954BDA">
        <w:t>the images are variable and not consistent.</w:t>
      </w:r>
      <w:r w:rsidR="00390356">
        <w:t xml:space="preserve"> </w:t>
      </w:r>
      <w:r w:rsidR="00D6497C">
        <w:t>The majority of the images are low-resolution and poor quality, adding to the challenge in identifying them.</w:t>
      </w:r>
      <w:r w:rsidR="000105B6">
        <w:t xml:space="preserve"> A small percentage of the images contain more than one </w:t>
      </w:r>
      <w:r w:rsidR="00B4216C">
        <w:t>animal in them.</w:t>
      </w:r>
    </w:p>
    <w:p w14:paraId="408B826A" w14:textId="77777777" w:rsidR="009F369D" w:rsidRDefault="009F369D" w:rsidP="009F369D"/>
    <w:p w14:paraId="2ADB1C4F" w14:textId="32D9D280" w:rsidR="00412034" w:rsidRDefault="009F369D" w:rsidP="009F369D">
      <w:r>
        <w:t xml:space="preserve">The training and test set both originally come from the </w:t>
      </w:r>
      <w:proofErr w:type="spellStart"/>
      <w:r>
        <w:t>Asirra</w:t>
      </w:r>
      <w:proofErr w:type="spellEnd"/>
      <w:r>
        <w:t xml:space="preserve"> dataset (Microsoft, 2007), of which the full dataset contains more than 3 million images of cats and dogs from petfinder.com. This makes it an ideal dataset for this problem, although as the images are specifically of pet dogs and cats it may be skewed towards certain breeds that are most popular as pets.</w:t>
      </w:r>
    </w:p>
    <w:p w14:paraId="1411D978" w14:textId="77777777" w:rsidR="00412034" w:rsidRDefault="00412034" w:rsidP="009F369D"/>
    <w:p w14:paraId="1ECF29E1" w14:textId="0E335D0C" w:rsidR="00412034" w:rsidRDefault="00412034" w:rsidP="009F369D">
      <w:r>
        <w:t>Example images of a dog and a cat from the dataset are:</w:t>
      </w:r>
    </w:p>
    <w:p w14:paraId="58B82019" w14:textId="28BC5E57" w:rsidR="00412034" w:rsidRDefault="00412034" w:rsidP="009F369D">
      <w:r>
        <w:rPr>
          <w:noProof/>
          <w:lang w:eastAsia="en-GB" w:bidi="th-TH"/>
        </w:rPr>
        <w:drawing>
          <wp:anchor distT="0" distB="0" distL="114300" distR="114300" simplePos="0" relativeHeight="251658240" behindDoc="0" locked="0" layoutInCell="1" allowOverlap="1" wp14:anchorId="1BD99916" wp14:editId="3F966167">
            <wp:simplePos x="0" y="0"/>
            <wp:positionH relativeFrom="column">
              <wp:posOffset>0</wp:posOffset>
            </wp:positionH>
            <wp:positionV relativeFrom="paragraph">
              <wp:posOffset>-3810</wp:posOffset>
            </wp:positionV>
            <wp:extent cx="2555689" cy="1920240"/>
            <wp:effectExtent l="0" t="0" r="10160" b="10160"/>
            <wp:wrapSquare wrapText="bothSides"/>
            <wp:docPr id="4" name="Picture 4" descr="data/train/dogs/dog.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train/dogs/dog.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5689" cy="19202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bidi="th-TH"/>
        </w:rPr>
        <w:drawing>
          <wp:inline distT="0" distB="0" distL="0" distR="0" wp14:anchorId="4F7309DB" wp14:editId="1426AD82">
            <wp:extent cx="2057400" cy="1920746"/>
            <wp:effectExtent l="0" t="0" r="0" b="10160"/>
            <wp:docPr id="6" name="Picture 6" descr="data/train/cats/ca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train/cats/cat.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7400" cy="1920746"/>
                    </a:xfrm>
                    <a:prstGeom prst="rect">
                      <a:avLst/>
                    </a:prstGeom>
                    <a:noFill/>
                    <a:ln>
                      <a:noFill/>
                    </a:ln>
                  </pic:spPr>
                </pic:pic>
              </a:graphicData>
            </a:graphic>
          </wp:inline>
        </w:drawing>
      </w:r>
    </w:p>
    <w:p w14:paraId="3F98ECB0" w14:textId="66782878" w:rsidR="00DD3A76" w:rsidRDefault="00DD3A76" w:rsidP="00DD3A76"/>
    <w:p w14:paraId="68BCE48A" w14:textId="5B020D4C" w:rsidR="00DD3A76" w:rsidRDefault="00DD3A76" w:rsidP="00696567">
      <w:pPr>
        <w:pStyle w:val="Title"/>
      </w:pPr>
      <w:r>
        <w:t>Exploratory Visualization</w:t>
      </w:r>
    </w:p>
    <w:p w14:paraId="2030DCFC" w14:textId="77777777" w:rsidR="006C0637" w:rsidRDefault="00412034" w:rsidP="00DD3A76">
      <w:r>
        <w:lastRenderedPageBreak/>
        <w:t xml:space="preserve">One feature that can be noticed about the </w:t>
      </w:r>
      <w:r w:rsidR="004E1B7B">
        <w:t xml:space="preserve">data is that the images are not of a consistent size or aspect ratio. In the above images for instance, the dog photo is in landscape orientation while the cat image is almost square. </w:t>
      </w:r>
    </w:p>
    <w:p w14:paraId="7887BB52" w14:textId="77777777" w:rsidR="006C0637" w:rsidRDefault="006C0637" w:rsidP="00DD3A76"/>
    <w:p w14:paraId="42DB4E44" w14:textId="6536287E" w:rsidR="00DD3A76" w:rsidRDefault="006C0637" w:rsidP="00202FE9">
      <w:r>
        <w:t xml:space="preserve">CNNs require </w:t>
      </w:r>
      <w:r w:rsidR="003B59C0">
        <w:t xml:space="preserve">all </w:t>
      </w:r>
      <w:r>
        <w:t xml:space="preserve">the </w:t>
      </w:r>
      <w:r w:rsidR="003B59C0">
        <w:t>training</w:t>
      </w:r>
      <w:r>
        <w:t xml:space="preserve"> images to be </w:t>
      </w:r>
      <w:r w:rsidR="00067352">
        <w:t xml:space="preserve">of </w:t>
      </w:r>
      <w:r>
        <w:t xml:space="preserve">the same square size however, and so many of the images will have to be resized first. </w:t>
      </w:r>
      <w:r w:rsidR="00202FE9">
        <w:t xml:space="preserve">This may be a factor in how useful they are; for instance, a panorama-style image may end up being so distorted by the resizing that it is not effective as training data. </w:t>
      </w:r>
    </w:p>
    <w:p w14:paraId="074421E5" w14:textId="77777777" w:rsidR="000C4FB3" w:rsidRDefault="000C4FB3" w:rsidP="00B41382"/>
    <w:p w14:paraId="75474750" w14:textId="1472AC8B" w:rsidR="000C4FB3" w:rsidRDefault="000C4FB3" w:rsidP="00B41382">
      <w:r>
        <w:t>Image orientation can be visualised by calculating the aspect ratio of each image, classifying it ‘Portrait’, ‘Landscape’ or ‘Square’</w:t>
      </w:r>
      <w:r w:rsidR="006B3136">
        <w:t xml:space="preserve"> accordingly, and then grouping and plotting the result.</w:t>
      </w:r>
      <w:r>
        <w:t xml:space="preserve"> </w:t>
      </w:r>
    </w:p>
    <w:p w14:paraId="4AF1A78D" w14:textId="299B10D9" w:rsidR="000C4FB3" w:rsidRDefault="000C4FB3" w:rsidP="00B41382"/>
    <w:p w14:paraId="795A884A" w14:textId="0B68BB82" w:rsidR="00DD3A76" w:rsidRDefault="000C4FB3" w:rsidP="000C4FB3">
      <w:pPr>
        <w:pStyle w:val="ListParagraph"/>
        <w:numPr>
          <w:ilvl w:val="0"/>
          <w:numId w:val="16"/>
        </w:numPr>
      </w:pPr>
      <w:r>
        <w:t>‘Landscape’ is defined as images with a 5:4 or greater aspect ratio.</w:t>
      </w:r>
    </w:p>
    <w:p w14:paraId="33B59CC6" w14:textId="24A02883" w:rsidR="000C4FB3" w:rsidRDefault="000C4FB3" w:rsidP="000C4FB3">
      <w:pPr>
        <w:pStyle w:val="ListParagraph"/>
        <w:numPr>
          <w:ilvl w:val="0"/>
          <w:numId w:val="16"/>
        </w:numPr>
      </w:pPr>
      <w:r>
        <w:t>‘Portrait’ is defined as images with a 4:5 or lower aspect ratio.</w:t>
      </w:r>
    </w:p>
    <w:p w14:paraId="08EC5B68" w14:textId="3C97B1AC" w:rsidR="00BD2653" w:rsidRDefault="000C4FB3" w:rsidP="00DD3A76">
      <w:pPr>
        <w:pStyle w:val="ListParagraph"/>
        <w:numPr>
          <w:ilvl w:val="0"/>
          <w:numId w:val="16"/>
        </w:numPr>
      </w:pPr>
      <w:r>
        <w:t xml:space="preserve">‘Square’ is images with an aspect ratio in between these. This means that not all images in this category </w:t>
      </w:r>
      <w:r w:rsidR="00547BE2">
        <w:t xml:space="preserve">will </w:t>
      </w:r>
      <w:r>
        <w:t>have an exact 1:1 ratio, but</w:t>
      </w:r>
      <w:r w:rsidR="00547BE2">
        <w:t xml:space="preserve"> that</w:t>
      </w:r>
      <w:r>
        <w:t xml:space="preserve"> they are close enough that any resizing will not cause significant distortion. </w:t>
      </w:r>
    </w:p>
    <w:p w14:paraId="6E7B5CE6" w14:textId="1CAB1865" w:rsidR="00BD2653" w:rsidRDefault="002F7D43" w:rsidP="00DD3A76">
      <w:r w:rsidRPr="00B41382">
        <w:rPr>
          <w:noProof/>
          <w:lang w:eastAsia="en-GB" w:bidi="th-TH"/>
        </w:rPr>
        <w:lastRenderedPageBreak/>
        <w:drawing>
          <wp:anchor distT="0" distB="0" distL="114300" distR="114300" simplePos="0" relativeHeight="251660288" behindDoc="0" locked="0" layoutInCell="1" allowOverlap="1" wp14:anchorId="55FD02E8" wp14:editId="13B101C5">
            <wp:simplePos x="0" y="0"/>
            <wp:positionH relativeFrom="column">
              <wp:posOffset>-521335</wp:posOffset>
            </wp:positionH>
            <wp:positionV relativeFrom="paragraph">
              <wp:posOffset>357771</wp:posOffset>
            </wp:positionV>
            <wp:extent cx="6899910" cy="5017135"/>
            <wp:effectExtent l="0" t="0" r="8890" b="120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orientation.png"/>
                    <pic:cNvPicPr/>
                  </pic:nvPicPr>
                  <pic:blipFill>
                    <a:blip r:embed="rId11">
                      <a:extLst>
                        <a:ext uri="{28A0092B-C50C-407E-A947-70E740481C1C}">
                          <a14:useLocalDpi xmlns:a14="http://schemas.microsoft.com/office/drawing/2010/main" val="0"/>
                        </a:ext>
                      </a:extLst>
                    </a:blip>
                    <a:stretch>
                      <a:fillRect/>
                    </a:stretch>
                  </pic:blipFill>
                  <pic:spPr>
                    <a:xfrm>
                      <a:off x="0" y="0"/>
                      <a:ext cx="6899910" cy="5017135"/>
                    </a:xfrm>
                    <a:prstGeom prst="rect">
                      <a:avLst/>
                    </a:prstGeom>
                  </pic:spPr>
                </pic:pic>
              </a:graphicData>
            </a:graphic>
            <wp14:sizeRelH relativeFrom="page">
              <wp14:pctWidth>0</wp14:pctWidth>
            </wp14:sizeRelH>
            <wp14:sizeRelV relativeFrom="page">
              <wp14:pctHeight>0</wp14:pctHeight>
            </wp14:sizeRelV>
          </wp:anchor>
        </w:drawing>
      </w:r>
      <w:r w:rsidR="00DA3D6B">
        <w:t xml:space="preserve">Using the entirety of the training data produces </w:t>
      </w:r>
      <w:r w:rsidR="00C5239A">
        <w:t>a plot of the following:</w:t>
      </w:r>
    </w:p>
    <w:p w14:paraId="212B85D5" w14:textId="39CF6E5E" w:rsidR="00DD3A76" w:rsidRDefault="006605D1" w:rsidP="00DD3A76">
      <w:r>
        <w:br/>
      </w:r>
      <w:r w:rsidR="00EA0A42">
        <w:t>There</w:t>
      </w:r>
      <w:r>
        <w:t xml:space="preserve"> are more ‘portrait’ and ‘square’ images of dogs, and</w:t>
      </w:r>
      <w:r w:rsidR="00834F65">
        <w:t xml:space="preserve"> </w:t>
      </w:r>
      <w:r w:rsidR="00686462">
        <w:t xml:space="preserve">conversely </w:t>
      </w:r>
      <w:r w:rsidR="00834F65">
        <w:t>many</w:t>
      </w:r>
      <w:r>
        <w:t xml:space="preserve"> more ‘landscape’ images of cats.</w:t>
      </w:r>
      <w:r w:rsidR="00834F65">
        <w:t xml:space="preserve"> This suggests that cat images will have to be resized more</w:t>
      </w:r>
      <w:r w:rsidR="005B1819">
        <w:t xml:space="preserve"> heavily</w:t>
      </w:r>
      <w:r w:rsidR="00834F65">
        <w:t xml:space="preserve">, which may </w:t>
      </w:r>
      <w:r w:rsidR="00EC5C0E">
        <w:t>affect</w:t>
      </w:r>
      <w:r w:rsidR="00834F65">
        <w:t xml:space="preserve"> the ability of the network to recognise them. </w:t>
      </w:r>
    </w:p>
    <w:p w14:paraId="262CF36B" w14:textId="77777777" w:rsidR="00C5239A" w:rsidRDefault="00C5239A" w:rsidP="00DD3A76"/>
    <w:p w14:paraId="1DB9F51A" w14:textId="5C60FA41" w:rsidR="00DD3A76" w:rsidRDefault="00DD3A76" w:rsidP="000E29E9">
      <w:pPr>
        <w:pStyle w:val="Title"/>
      </w:pPr>
      <w:r>
        <w:t>Algorithms and Techniques</w:t>
      </w:r>
    </w:p>
    <w:p w14:paraId="600C3D56" w14:textId="3C030031" w:rsidR="004F7925" w:rsidRDefault="00F26603" w:rsidP="00DD3A76">
      <w:r>
        <w:t xml:space="preserve">Ever since the introduction of the </w:t>
      </w:r>
      <w:proofErr w:type="spellStart"/>
      <w:r>
        <w:t>AlexNet</w:t>
      </w:r>
      <w:proofErr w:type="spellEnd"/>
      <w:r>
        <w:t xml:space="preserve"> network in 2012</w:t>
      </w:r>
      <w:r w:rsidR="00826C67">
        <w:t xml:space="preserve"> ImageNet </w:t>
      </w:r>
      <w:r w:rsidR="00826C67" w:rsidRPr="00F26603">
        <w:t>Large Scale Visual Recognition Challenge</w:t>
      </w:r>
      <w:r w:rsidR="00826C67">
        <w:t xml:space="preserve"> (</w:t>
      </w:r>
      <w:r w:rsidR="00826C67" w:rsidRPr="00826C67">
        <w:t>ILSVRC</w:t>
      </w:r>
      <w:r w:rsidR="00826C67">
        <w:t>, a standard benchmark for computer vision technologies)</w:t>
      </w:r>
      <w:r>
        <w:t>, convolutional neural n</w:t>
      </w:r>
      <w:r w:rsidR="00C76FFA">
        <w:t>etwork</w:t>
      </w:r>
      <w:r>
        <w:t>s have dominated the field of computer vision.</w:t>
      </w:r>
      <w:r w:rsidR="00826C67">
        <w:t xml:space="preserve"> </w:t>
      </w:r>
      <w:proofErr w:type="spellStart"/>
      <w:r w:rsidR="00826C67">
        <w:t>AlexNet</w:t>
      </w:r>
      <w:proofErr w:type="spellEnd"/>
      <w:r w:rsidR="00826C67">
        <w:t xml:space="preserve"> achieved a</w:t>
      </w:r>
      <w:r w:rsidR="003110FE">
        <w:t xml:space="preserve"> </w:t>
      </w:r>
      <w:r w:rsidR="003110FE" w:rsidRPr="00826C67">
        <w:t>ILSVRC</w:t>
      </w:r>
      <w:r w:rsidR="00826C67">
        <w:t xml:space="preserve"> top-5 error rate of </w:t>
      </w:r>
      <w:r w:rsidR="00826C67">
        <w:lastRenderedPageBreak/>
        <w:t>15%</w:t>
      </w:r>
      <w:r w:rsidR="009D17CA">
        <w:t>, a massive improvement over</w:t>
      </w:r>
      <w:r w:rsidR="00826C67">
        <w:t xml:space="preserve"> the previous </w:t>
      </w:r>
      <w:r w:rsidR="00703ED4">
        <w:t>state-of-the-art</w:t>
      </w:r>
      <w:r w:rsidR="00826C67">
        <w:t xml:space="preserve"> of 26%. Every year since, subsequent winners of the </w:t>
      </w:r>
      <w:r w:rsidR="00826C67" w:rsidRPr="00826C67">
        <w:t>ILSVRC</w:t>
      </w:r>
      <w:r w:rsidR="00826C67">
        <w:t xml:space="preserve"> </w:t>
      </w:r>
      <w:r w:rsidR="00C15C43">
        <w:t xml:space="preserve">have </w:t>
      </w:r>
      <w:r w:rsidR="007C1C3E">
        <w:t xml:space="preserve">also </w:t>
      </w:r>
      <w:r w:rsidR="00826C67">
        <w:t>used</w:t>
      </w:r>
      <w:r w:rsidR="00C15C43">
        <w:t xml:space="preserve"> CNNs (</w:t>
      </w:r>
      <w:proofErr w:type="spellStart"/>
      <w:r w:rsidR="00C15C43">
        <w:t>Russakovsky</w:t>
      </w:r>
      <w:proofErr w:type="spellEnd"/>
      <w:r w:rsidR="00C15C43">
        <w:t xml:space="preserve"> et al, 2015)</w:t>
      </w:r>
      <w:r w:rsidR="002C09D6">
        <w:t>.</w:t>
      </w:r>
      <w:r w:rsidR="004F7925">
        <w:t xml:space="preserve"> </w:t>
      </w:r>
    </w:p>
    <w:p w14:paraId="3E4CE093" w14:textId="77777777" w:rsidR="004F7925" w:rsidRDefault="004F7925" w:rsidP="00DD3A76"/>
    <w:p w14:paraId="777BFF5F" w14:textId="45AF6BEC" w:rsidR="00C71315" w:rsidRDefault="003172C4" w:rsidP="00DD66FE">
      <w:r>
        <w:t>Such success in computer vision</w:t>
      </w:r>
      <w:r w:rsidR="009D240E">
        <w:t xml:space="preserve"> m</w:t>
      </w:r>
      <w:r w:rsidR="006208B1">
        <w:t xml:space="preserve">akes CNNs the natural choice for </w:t>
      </w:r>
      <w:r w:rsidR="009D240E">
        <w:t xml:space="preserve">this project. </w:t>
      </w:r>
      <w:r w:rsidR="00C71315">
        <w:t xml:space="preserve">There are three different techniques that will be tried: </w:t>
      </w:r>
    </w:p>
    <w:p w14:paraId="1C457936" w14:textId="77777777" w:rsidR="00C71315" w:rsidRDefault="00C71315" w:rsidP="00DD66FE"/>
    <w:p w14:paraId="493011B2" w14:textId="34A3C236" w:rsidR="00C71315" w:rsidRDefault="00C71315" w:rsidP="00DD66FE">
      <w:pPr>
        <w:pStyle w:val="ListParagraph"/>
        <w:numPr>
          <w:ilvl w:val="0"/>
          <w:numId w:val="19"/>
        </w:numPr>
      </w:pPr>
      <w:r>
        <w:t>Build a custom CNN, and train it using the Kaggle training data.</w:t>
      </w:r>
      <w:r w:rsidR="005C1D2E">
        <w:t xml:space="preserve"> </w:t>
      </w:r>
      <w:r>
        <w:t>By necessity</w:t>
      </w:r>
      <w:r w:rsidR="000457BB">
        <w:t>, th</w:t>
      </w:r>
      <w:r w:rsidR="005C1D2E">
        <w:t>e network architecture will have to be somewhat simple as complex networks take a very long time to train.</w:t>
      </w:r>
      <w:r>
        <w:br/>
      </w:r>
    </w:p>
    <w:p w14:paraId="3C2AF01B" w14:textId="0A2A57A4" w:rsidR="005C1D2E" w:rsidRDefault="008E09BD" w:rsidP="008C4840">
      <w:pPr>
        <w:pStyle w:val="ListParagraph"/>
        <w:numPr>
          <w:ilvl w:val="0"/>
          <w:numId w:val="19"/>
        </w:numPr>
      </w:pPr>
      <w:r>
        <w:t xml:space="preserve">Download one of the CNN architectures and trained weights from previous </w:t>
      </w:r>
      <w:r w:rsidR="000146F5">
        <w:t>entrants</w:t>
      </w:r>
      <w:r w:rsidR="005C1D2E">
        <w:t xml:space="preserve"> of the ILSVRC</w:t>
      </w:r>
      <w:r>
        <w:t xml:space="preserve">, as they are publically available.  </w:t>
      </w:r>
      <w:r w:rsidR="000457BB">
        <w:t>The best candidate here seems to the VGG16 network (</w:t>
      </w:r>
      <w:proofErr w:type="spellStart"/>
      <w:r w:rsidR="000457BB">
        <w:t>Simonyan</w:t>
      </w:r>
      <w:proofErr w:type="spellEnd"/>
      <w:r w:rsidR="000457BB">
        <w:t xml:space="preserve"> &amp; </w:t>
      </w:r>
      <w:r w:rsidR="000457BB" w:rsidRPr="000457BB">
        <w:t>Zisserman</w:t>
      </w:r>
      <w:r w:rsidR="000457BB">
        <w:t>, 2014)</w:t>
      </w:r>
      <w:r>
        <w:t>,</w:t>
      </w:r>
      <w:r w:rsidR="000457BB">
        <w:t xml:space="preserve"> which </w:t>
      </w:r>
      <w:r w:rsidR="00D40D1E">
        <w:t>came runner-up in the</w:t>
      </w:r>
      <w:r w:rsidR="000457BB">
        <w:t xml:space="preserve"> ILSVRC 2014</w:t>
      </w:r>
      <w:r w:rsidR="001B5AF7">
        <w:t xml:space="preserve"> contest</w:t>
      </w:r>
      <w:r w:rsidR="000457BB">
        <w:t xml:space="preserve"> and comes pre-trained</w:t>
      </w:r>
      <w:r w:rsidR="00B11C4C">
        <w:t xml:space="preserve"> on millions of ImageNet images.</w:t>
      </w:r>
      <w:r w:rsidR="006908B0">
        <w:t xml:space="preserve"> It is an appropriate choice as it performs well, but yet is a much simpler and faster architecture than subsequent, slightly more accurate, models</w:t>
      </w:r>
      <w:r w:rsidR="00C13DB6">
        <w:t xml:space="preserve">. </w:t>
      </w:r>
      <w:r w:rsidR="008C4840">
        <w:br/>
      </w:r>
      <w:r w:rsidR="008C4840">
        <w:br/>
      </w:r>
      <w:r w:rsidR="00B940A8">
        <w:t>A</w:t>
      </w:r>
      <w:r w:rsidR="00B11C4C">
        <w:t xml:space="preserve">dapting this </w:t>
      </w:r>
      <w:r w:rsidR="00480DBA">
        <w:t xml:space="preserve">network to return just the two </w:t>
      </w:r>
      <w:r w:rsidR="00391065">
        <w:t xml:space="preserve">‘dog’ or ‘cat’ classes </w:t>
      </w:r>
      <w:r w:rsidR="00C81775">
        <w:t xml:space="preserve">should </w:t>
      </w:r>
      <w:r w:rsidR="00226E64">
        <w:t>give high</w:t>
      </w:r>
      <w:r w:rsidR="00B940A8">
        <w:t>er</w:t>
      </w:r>
      <w:r w:rsidR="00226E64">
        <w:t xml:space="preserve"> accuracy</w:t>
      </w:r>
      <w:r w:rsidR="00B940A8">
        <w:t xml:space="preserve"> than a much smaller </w:t>
      </w:r>
      <w:r w:rsidR="00B6711C">
        <w:t>trained-</w:t>
      </w:r>
      <w:r w:rsidR="00B940A8">
        <w:t>from-scratch network.</w:t>
      </w:r>
      <w:r w:rsidR="002F656D">
        <w:br/>
      </w:r>
    </w:p>
    <w:p w14:paraId="15D97447" w14:textId="428BC59F" w:rsidR="009F33C4" w:rsidRDefault="00E71DFE" w:rsidP="00DD3A76">
      <w:pPr>
        <w:pStyle w:val="ListParagraph"/>
        <w:numPr>
          <w:ilvl w:val="0"/>
          <w:numId w:val="19"/>
        </w:numPr>
        <w:rPr>
          <w:lang w:bidi="th-TH"/>
        </w:rPr>
      </w:pPr>
      <w:r>
        <w:t>Download and u</w:t>
      </w:r>
      <w:r w:rsidR="002F656D">
        <w:t xml:space="preserve">se the VGG16 network as a base, </w:t>
      </w:r>
      <w:r>
        <w:t xml:space="preserve">but </w:t>
      </w:r>
      <w:r w:rsidR="002F656D">
        <w:t>“fine tune” it using the Kaggle training data. This replaces the last few layers of the VGG16 with custom ones designed for use with the dogs and cats training data</w:t>
      </w:r>
      <w:r>
        <w:t>.</w:t>
      </w:r>
    </w:p>
    <w:p w14:paraId="6B6E74C0" w14:textId="77777777" w:rsidR="00143E36" w:rsidRDefault="00143E36" w:rsidP="00143E36">
      <w:pPr>
        <w:rPr>
          <w:lang w:bidi="th-TH"/>
        </w:rPr>
      </w:pPr>
    </w:p>
    <w:p w14:paraId="388DB660" w14:textId="3F4B71DF" w:rsidR="00143E36" w:rsidRDefault="00851CD9" w:rsidP="00143E36">
      <w:pPr>
        <w:rPr>
          <w:lang w:bidi="th-TH"/>
        </w:rPr>
      </w:pPr>
      <w:r>
        <w:rPr>
          <w:lang w:bidi="th-TH"/>
        </w:rPr>
        <w:t>Some of the d</w:t>
      </w:r>
      <w:r w:rsidR="00DD38B1">
        <w:rPr>
          <w:lang w:bidi="th-TH"/>
        </w:rPr>
        <w:t>efault p</w:t>
      </w:r>
      <w:r w:rsidR="008C05E1">
        <w:rPr>
          <w:lang w:bidi="th-TH"/>
        </w:rPr>
        <w:t xml:space="preserve">arameters </w:t>
      </w:r>
      <w:r>
        <w:rPr>
          <w:lang w:bidi="th-TH"/>
        </w:rPr>
        <w:t xml:space="preserve">and variables </w:t>
      </w:r>
      <w:r w:rsidR="008C05E1">
        <w:rPr>
          <w:lang w:bidi="th-TH"/>
        </w:rPr>
        <w:t>used in these models</w:t>
      </w:r>
      <w:r w:rsidR="00DD38B1">
        <w:rPr>
          <w:lang w:bidi="th-TH"/>
        </w:rPr>
        <w:t xml:space="preserve"> will be</w:t>
      </w:r>
      <w:r w:rsidR="008C05E1">
        <w:rPr>
          <w:lang w:bidi="th-TH"/>
        </w:rPr>
        <w:t>:</w:t>
      </w:r>
    </w:p>
    <w:p w14:paraId="6CBD9E7F" w14:textId="77777777" w:rsidR="008C05E1" w:rsidRDefault="008C05E1" w:rsidP="00143E36">
      <w:pPr>
        <w:rPr>
          <w:lang w:bidi="th-TH"/>
        </w:rPr>
      </w:pPr>
    </w:p>
    <w:p w14:paraId="24F4F78A" w14:textId="2D6A6725" w:rsidR="00DD38B1" w:rsidRDefault="008C05E1" w:rsidP="008C05E1">
      <w:pPr>
        <w:pStyle w:val="ListParagraph"/>
        <w:numPr>
          <w:ilvl w:val="0"/>
          <w:numId w:val="21"/>
        </w:numPr>
        <w:rPr>
          <w:lang w:bidi="th-TH"/>
        </w:rPr>
      </w:pPr>
      <w:r w:rsidRPr="0083626F">
        <w:rPr>
          <w:i/>
          <w:iCs/>
          <w:lang w:bidi="th-TH"/>
        </w:rPr>
        <w:lastRenderedPageBreak/>
        <w:t>The input size of the image</w:t>
      </w:r>
      <w:r>
        <w:rPr>
          <w:lang w:bidi="th-TH"/>
        </w:rPr>
        <w:t>: I</w:t>
      </w:r>
      <w:r w:rsidR="00B91C83">
        <w:rPr>
          <w:lang w:bidi="th-TH"/>
        </w:rPr>
        <w:t xml:space="preserve">mages are resized to </w:t>
      </w:r>
      <w:r>
        <w:rPr>
          <w:lang w:bidi="th-TH"/>
        </w:rPr>
        <w:t>224x224, as this is what VGG 16 originally used.</w:t>
      </w:r>
    </w:p>
    <w:p w14:paraId="767F7C6B" w14:textId="509DE326" w:rsidR="008C05E1" w:rsidRDefault="0083626F" w:rsidP="008C05E1">
      <w:pPr>
        <w:pStyle w:val="ListParagraph"/>
        <w:numPr>
          <w:ilvl w:val="0"/>
          <w:numId w:val="21"/>
        </w:numPr>
        <w:rPr>
          <w:lang w:bidi="th-TH"/>
        </w:rPr>
      </w:pPr>
      <w:r w:rsidRPr="0083626F">
        <w:rPr>
          <w:i/>
          <w:iCs/>
          <w:lang w:bidi="th-TH"/>
        </w:rPr>
        <w:t>The number of training and validation samples</w:t>
      </w:r>
      <w:r>
        <w:rPr>
          <w:lang w:bidi="th-TH"/>
        </w:rPr>
        <w:t>: This will be split 23,000 training images and 2000 validation images.</w:t>
      </w:r>
      <w:r w:rsidR="00F80D4F">
        <w:rPr>
          <w:lang w:bidi="th-TH"/>
        </w:rPr>
        <w:t xml:space="preserve"> Each will be half of cats, half of dogs.</w:t>
      </w:r>
    </w:p>
    <w:p w14:paraId="36F953FB" w14:textId="5C411634" w:rsidR="0065171C" w:rsidRDefault="0065171C" w:rsidP="008C05E1">
      <w:pPr>
        <w:pStyle w:val="ListParagraph"/>
        <w:numPr>
          <w:ilvl w:val="0"/>
          <w:numId w:val="21"/>
        </w:numPr>
        <w:rPr>
          <w:lang w:bidi="th-TH"/>
        </w:rPr>
      </w:pPr>
      <w:r>
        <w:rPr>
          <w:i/>
          <w:iCs/>
          <w:lang w:bidi="th-TH"/>
        </w:rPr>
        <w:t>The number of training epochs and batch size</w:t>
      </w:r>
      <w:r w:rsidRPr="0065171C">
        <w:rPr>
          <w:lang w:bidi="th-TH"/>
        </w:rPr>
        <w:t>:</w:t>
      </w:r>
      <w:r>
        <w:rPr>
          <w:lang w:bidi="th-TH"/>
        </w:rPr>
        <w:t xml:space="preserve"> This will initially be 20 epochs and a batch size of 32 images, but may be adjusted if required.</w:t>
      </w:r>
    </w:p>
    <w:p w14:paraId="68258ADA" w14:textId="65EABC1C" w:rsidR="008667F8" w:rsidRDefault="008667F8" w:rsidP="008C05E1">
      <w:pPr>
        <w:pStyle w:val="ListParagraph"/>
        <w:numPr>
          <w:ilvl w:val="0"/>
          <w:numId w:val="21"/>
        </w:numPr>
        <w:rPr>
          <w:lang w:bidi="th-TH"/>
        </w:rPr>
      </w:pPr>
      <w:r>
        <w:rPr>
          <w:i/>
          <w:iCs/>
          <w:lang w:bidi="th-TH"/>
        </w:rPr>
        <w:t>Convolutional filter size and stride size</w:t>
      </w:r>
      <w:r w:rsidRPr="008667F8">
        <w:rPr>
          <w:lang w:bidi="th-TH"/>
        </w:rPr>
        <w:t>:</w:t>
      </w:r>
      <w:r>
        <w:rPr>
          <w:lang w:bidi="th-TH"/>
        </w:rPr>
        <w:t xml:space="preserve"> These are set to 3x3 with a stride of 1x1, in accordance with</w:t>
      </w:r>
      <w:r w:rsidR="00BB03C2">
        <w:rPr>
          <w:lang w:bidi="th-TH"/>
        </w:rPr>
        <w:t xml:space="preserve"> current</w:t>
      </w:r>
      <w:r>
        <w:rPr>
          <w:lang w:bidi="th-TH"/>
        </w:rPr>
        <w:t xml:space="preserve"> common practice. </w:t>
      </w:r>
    </w:p>
    <w:p w14:paraId="51B7EC5B" w14:textId="4CA5F8FB" w:rsidR="005143E4" w:rsidRDefault="005143E4" w:rsidP="008C05E1">
      <w:pPr>
        <w:pStyle w:val="ListParagraph"/>
        <w:numPr>
          <w:ilvl w:val="0"/>
          <w:numId w:val="21"/>
        </w:numPr>
        <w:rPr>
          <w:lang w:bidi="th-TH"/>
        </w:rPr>
      </w:pPr>
      <w:r>
        <w:rPr>
          <w:i/>
          <w:iCs/>
          <w:lang w:bidi="th-TH"/>
        </w:rPr>
        <w:t>Loss function</w:t>
      </w:r>
      <w:r w:rsidRPr="005143E4">
        <w:rPr>
          <w:lang w:bidi="th-TH"/>
        </w:rPr>
        <w:t>:</w:t>
      </w:r>
      <w:r>
        <w:rPr>
          <w:lang w:bidi="th-TH"/>
        </w:rPr>
        <w:t xml:space="preserve"> “Binary cross-entropy” is being used as the loss function, as the desired end result is a binary classification.</w:t>
      </w:r>
    </w:p>
    <w:p w14:paraId="5FE69A7F" w14:textId="28F274A8" w:rsidR="00DD3A76" w:rsidRDefault="00DD3A76" w:rsidP="00DD3A76"/>
    <w:p w14:paraId="2CC1EBF4" w14:textId="2884D016" w:rsidR="00DD3A76" w:rsidRDefault="00DD3A76" w:rsidP="00DD11C1">
      <w:pPr>
        <w:pStyle w:val="Title"/>
      </w:pPr>
      <w:r>
        <w:t>Benchmark</w:t>
      </w:r>
    </w:p>
    <w:p w14:paraId="774C2177" w14:textId="3A6A4B0D" w:rsidR="00A958C3" w:rsidRDefault="00A958C3" w:rsidP="00A958C3">
      <w:r>
        <w:t>A basic benchmark for this project would be whether it can give better results than could be obtained by chance. With the two output classes of either 'cat' or 'dog', random guessing would be exp</w:t>
      </w:r>
      <w:r w:rsidR="00B9489A">
        <w:t>ected to give an accuracy of 50%</w:t>
      </w:r>
      <w:r>
        <w:t xml:space="preserve">. Therefore, we would expect this classifier to be significantly </w:t>
      </w:r>
      <w:r w:rsidR="00B9489A">
        <w:t>above 50%</w:t>
      </w:r>
      <w:r>
        <w:t xml:space="preserve"> in order to prove its effectiveness. This is also the benchmark set by Kaggle, which currently lies around position ~</w:t>
      </w:r>
      <w:r w:rsidR="000A70BC">
        <w:t>925 of 1200</w:t>
      </w:r>
      <w:r>
        <w:t xml:space="preserve"> in the leaderboard.</w:t>
      </w:r>
    </w:p>
    <w:p w14:paraId="45CBED8E" w14:textId="5A1FA770" w:rsidR="00B01FB8" w:rsidRDefault="00B01FB8" w:rsidP="00A958C3"/>
    <w:p w14:paraId="3203F05F" w14:textId="36378304" w:rsidR="00DD3A76" w:rsidRDefault="00B01FB8" w:rsidP="006571B5">
      <w:r>
        <w:t xml:space="preserve">A more challenging benchmark would be to beat </w:t>
      </w:r>
      <w:r w:rsidR="00331D9C">
        <w:t xml:space="preserve">the 82.7% accuracy achieved </w:t>
      </w:r>
      <w:r w:rsidR="006571B5">
        <w:t xml:space="preserve">on a similar dataset </w:t>
      </w:r>
      <w:r w:rsidR="0044553D">
        <w:t xml:space="preserve">by </w:t>
      </w:r>
      <w:proofErr w:type="spellStart"/>
      <w:r w:rsidR="0044553D">
        <w:t>Golle</w:t>
      </w:r>
      <w:proofErr w:type="spellEnd"/>
      <w:r w:rsidR="0044553D">
        <w:t xml:space="preserve"> (2008)</w:t>
      </w:r>
      <w:r w:rsidR="001748FF">
        <w:t xml:space="preserve">.  </w:t>
      </w:r>
      <w:r w:rsidR="00DC3E6B">
        <w:t xml:space="preserve">That score was achieved using an older SVM classifier, and so it should be possible to improve upon it by </w:t>
      </w:r>
      <w:r w:rsidR="001A7FFB">
        <w:t>using convolutional</w:t>
      </w:r>
      <w:r w:rsidR="00DC3E6B">
        <w:t xml:space="preserve"> neural </w:t>
      </w:r>
      <w:r w:rsidR="0010343F">
        <w:t>networks</w:t>
      </w:r>
      <w:r w:rsidR="00DC3E6B">
        <w:t xml:space="preserve"> and </w:t>
      </w:r>
      <w:r w:rsidR="001748FF">
        <w:t xml:space="preserve">modern deep learning techniques. </w:t>
      </w:r>
    </w:p>
    <w:p w14:paraId="32386D83" w14:textId="77777777" w:rsidR="00DD3A76" w:rsidRDefault="00DD3A76" w:rsidP="00DD3A76"/>
    <w:p w14:paraId="39CE0D16" w14:textId="313E5149" w:rsidR="00DD3A76" w:rsidRDefault="00DD3A76" w:rsidP="004518B8">
      <w:pPr>
        <w:pStyle w:val="SectionTitle"/>
      </w:pPr>
      <w:r>
        <w:lastRenderedPageBreak/>
        <w:t>Methodology</w:t>
      </w:r>
    </w:p>
    <w:p w14:paraId="329CDDE1" w14:textId="4AF997E3" w:rsidR="00DD3A76" w:rsidRDefault="00DD3A76" w:rsidP="00927D11">
      <w:pPr>
        <w:pStyle w:val="Title"/>
      </w:pPr>
      <w:r>
        <w:t>Data Preprocessing</w:t>
      </w:r>
    </w:p>
    <w:p w14:paraId="4D329CA4" w14:textId="29B01898" w:rsidR="00613AC8" w:rsidRDefault="00613AC8" w:rsidP="00DD3A76">
      <w:r>
        <w:t>The data will be preprocessed in a couple of different ways.</w:t>
      </w:r>
    </w:p>
    <w:p w14:paraId="28F975C7" w14:textId="77777777" w:rsidR="001C57E1" w:rsidRDefault="001C57E1" w:rsidP="00DD3A76"/>
    <w:p w14:paraId="0528238C" w14:textId="43F37A20" w:rsidR="001C57E1" w:rsidRDefault="00481CD5" w:rsidP="00D1472B">
      <w:pPr>
        <w:pStyle w:val="ListParagraph"/>
        <w:numPr>
          <w:ilvl w:val="0"/>
          <w:numId w:val="20"/>
        </w:numPr>
      </w:pPr>
      <w:r>
        <w:rPr>
          <w:rStyle w:val="Emphasis"/>
        </w:rPr>
        <w:t xml:space="preserve">Image </w:t>
      </w:r>
      <w:r w:rsidR="007F0807" w:rsidRPr="00481CD5">
        <w:rPr>
          <w:rStyle w:val="Emphasis"/>
        </w:rPr>
        <w:t>Resizing</w:t>
      </w:r>
      <w:r w:rsidR="007F0807">
        <w:t xml:space="preserve">: </w:t>
      </w:r>
      <w:r w:rsidR="001C57E1">
        <w:t xml:space="preserve">All images in the CNN need to be the </w:t>
      </w:r>
      <w:r w:rsidR="00230AF5">
        <w:t>same size. This is not the case initially (see “Exploratory Visualisation)</w:t>
      </w:r>
      <w:r w:rsidR="00D6215E">
        <w:t>,</w:t>
      </w:r>
      <w:r w:rsidR="001C57E1">
        <w:t xml:space="preserve"> so they will need to be resized first. </w:t>
      </w:r>
      <w:r w:rsidR="00366B97">
        <w:t xml:space="preserve">They </w:t>
      </w:r>
      <w:r w:rsidR="00F50087">
        <w:t>will be resized to 224x224 pixels, as this is the same setting as t</w:t>
      </w:r>
      <w:r w:rsidR="00D13F82">
        <w:t>he VGG</w:t>
      </w:r>
      <w:r w:rsidR="009A615F">
        <w:t xml:space="preserve"> </w:t>
      </w:r>
      <w:r w:rsidR="00D13F82">
        <w:t xml:space="preserve">16 network was originally trained </w:t>
      </w:r>
      <w:r w:rsidR="00F50087">
        <w:t xml:space="preserve">with. </w:t>
      </w:r>
    </w:p>
    <w:p w14:paraId="528474E3" w14:textId="77777777" w:rsidR="00757CAD" w:rsidRDefault="00757CAD" w:rsidP="00757CAD">
      <w:pPr>
        <w:pStyle w:val="ListParagraph"/>
      </w:pPr>
    </w:p>
    <w:p w14:paraId="61E2E3A7" w14:textId="0477012A" w:rsidR="00757CAD" w:rsidRPr="00481CD5" w:rsidRDefault="00757CAD" w:rsidP="00D1472B">
      <w:pPr>
        <w:pStyle w:val="ListParagraph"/>
        <w:numPr>
          <w:ilvl w:val="0"/>
          <w:numId w:val="20"/>
        </w:numPr>
      </w:pPr>
      <w:r w:rsidRPr="00757CAD">
        <w:rPr>
          <w:i/>
          <w:iCs/>
        </w:rPr>
        <w:t>Image Normalisation</w:t>
      </w:r>
      <w:r>
        <w:t>: The RGB channels of a pixel have values in the 0-255 range</w:t>
      </w:r>
      <w:r w:rsidR="00BC4FA1">
        <w:t>. To make these easier to work while using a small learning rate, they are scaled down 255 times so all values are bounded between 0 and 1.</w:t>
      </w:r>
    </w:p>
    <w:p w14:paraId="42ABCD87" w14:textId="77777777" w:rsidR="00481CD5" w:rsidRPr="00BA762C" w:rsidRDefault="00481CD5" w:rsidP="00481CD5">
      <w:pPr>
        <w:pStyle w:val="ListParagraph"/>
      </w:pPr>
    </w:p>
    <w:p w14:paraId="4B64746F" w14:textId="06940859" w:rsidR="00093594" w:rsidRDefault="003017AC" w:rsidP="00E47C0C">
      <w:pPr>
        <w:pStyle w:val="ListParagraph"/>
        <w:numPr>
          <w:ilvl w:val="0"/>
          <w:numId w:val="20"/>
        </w:numPr>
      </w:pPr>
      <w:r>
        <w:rPr>
          <w:rStyle w:val="Emphasis"/>
        </w:rPr>
        <w:t>Directory</w:t>
      </w:r>
      <w:r w:rsidR="0070388E">
        <w:rPr>
          <w:rStyle w:val="Emphasis"/>
        </w:rPr>
        <w:t xml:space="preserve"> </w:t>
      </w:r>
      <w:r w:rsidR="00582D35">
        <w:rPr>
          <w:rStyle w:val="Emphasis"/>
        </w:rPr>
        <w:t>Structure</w:t>
      </w:r>
      <w:r w:rsidR="00481CD5">
        <w:t xml:space="preserve">: </w:t>
      </w:r>
      <w:r w:rsidR="0070388E">
        <w:t xml:space="preserve">The </w:t>
      </w:r>
      <w:proofErr w:type="spellStart"/>
      <w:r w:rsidR="0070388E">
        <w:t>Keras</w:t>
      </w:r>
      <w:proofErr w:type="spellEnd"/>
      <w:r w:rsidR="0070388E">
        <w:t xml:space="preserve"> framework requires</w:t>
      </w:r>
      <w:r w:rsidR="00EA2581">
        <w:t xml:space="preserve"> separate directories </w:t>
      </w:r>
      <w:r w:rsidR="003A2E43">
        <w:t>for each image class, so they will be structured this way accordingly.</w:t>
      </w:r>
    </w:p>
    <w:p w14:paraId="5C3606D7" w14:textId="77777777" w:rsidR="00EC77C7" w:rsidRDefault="00EC77C7" w:rsidP="008B10B4"/>
    <w:p w14:paraId="5405E38E" w14:textId="75A6818E" w:rsidR="00BA762C" w:rsidRDefault="00093594" w:rsidP="00093594">
      <w:r>
        <w:t xml:space="preserve">An </w:t>
      </w:r>
      <w:r w:rsidR="00AC1F55">
        <w:t xml:space="preserve">additional, but </w:t>
      </w:r>
      <w:r>
        <w:t>optional</w:t>
      </w:r>
      <w:r w:rsidR="00AC1F55">
        <w:t>,</w:t>
      </w:r>
      <w:r>
        <w:t xml:space="preserve"> form of image pre-processing </w:t>
      </w:r>
      <w:r w:rsidR="00AC1F55">
        <w:t xml:space="preserve">is </w:t>
      </w:r>
      <w:r w:rsidR="00AC1F55" w:rsidRPr="00AC1F55">
        <w:rPr>
          <w:i/>
          <w:iCs/>
        </w:rPr>
        <w:t>d</w:t>
      </w:r>
      <w:r w:rsidR="00481CD5" w:rsidRPr="00AC1F55">
        <w:rPr>
          <w:i/>
          <w:iCs/>
        </w:rPr>
        <w:t>ata augmentation</w:t>
      </w:r>
      <w:r w:rsidR="00AC1F55">
        <w:t xml:space="preserve">. </w:t>
      </w:r>
      <w:r w:rsidR="00481CD5">
        <w:t xml:space="preserve"> </w:t>
      </w:r>
      <w:r w:rsidR="009E1AA3">
        <w:t xml:space="preserve">This </w:t>
      </w:r>
      <w:r w:rsidR="00481CD5">
        <w:t>helps the model to generalize better by automatically creating more, and more varied, examples training images. The augmented images are created by</w:t>
      </w:r>
      <w:r w:rsidR="005944D8">
        <w:t xml:space="preserve"> some form of transforming the existing images, such as </w:t>
      </w:r>
      <w:r w:rsidR="00C11CDC">
        <w:t>by</w:t>
      </w:r>
      <w:r w:rsidR="005944D8">
        <w:t xml:space="preserve"> </w:t>
      </w:r>
      <w:r w:rsidR="00044901">
        <w:t>rotating</w:t>
      </w:r>
      <w:r w:rsidR="00481CD5">
        <w:t xml:space="preserve">, zooming, scaling, flipping </w:t>
      </w:r>
      <w:r w:rsidR="005944D8">
        <w:t>and/</w:t>
      </w:r>
      <w:r w:rsidR="00481CD5">
        <w:t xml:space="preserve">or </w:t>
      </w:r>
      <w:r w:rsidR="00B01109">
        <w:t xml:space="preserve">horizontally or vertically </w:t>
      </w:r>
      <w:r w:rsidR="00481CD5">
        <w:t>shifting</w:t>
      </w:r>
      <w:r w:rsidR="00B01109">
        <w:t xml:space="preserve"> them</w:t>
      </w:r>
      <w:r w:rsidR="00481CD5">
        <w:t xml:space="preserve">. </w:t>
      </w:r>
      <w:r w:rsidR="006D36B8">
        <w:t xml:space="preserve">Whether data augmentation is needed depends on the accuracy achieved, and how long the training takes. </w:t>
      </w:r>
    </w:p>
    <w:p w14:paraId="4290756B" w14:textId="77777777" w:rsidR="00DD3A76" w:rsidRDefault="00DD3A76" w:rsidP="00DD3A76"/>
    <w:p w14:paraId="3AF557CC" w14:textId="6531C806" w:rsidR="00DD3A76" w:rsidRDefault="00DD3A76" w:rsidP="002F3AD2">
      <w:pPr>
        <w:pStyle w:val="Title"/>
      </w:pPr>
      <w:r>
        <w:t>Implementation</w:t>
      </w:r>
    </w:p>
    <w:p w14:paraId="6E16063D" w14:textId="4A86D5FF" w:rsidR="005B0FE5" w:rsidRDefault="00E96635" w:rsidP="00DD3A76">
      <w:r>
        <w:t xml:space="preserve">The </w:t>
      </w:r>
      <w:r w:rsidR="007C65AE">
        <w:t xml:space="preserve">first step in the implementation was splitting the data into separate training and validation sets, each </w:t>
      </w:r>
      <w:r w:rsidR="00E730C2">
        <w:t xml:space="preserve">of half cats, </w:t>
      </w:r>
      <w:r w:rsidR="007C65AE">
        <w:t>half dogs.</w:t>
      </w:r>
      <w:r w:rsidR="00554CE6">
        <w:t xml:space="preserve"> Three different CNN </w:t>
      </w:r>
      <w:r w:rsidR="00554CE6">
        <w:lastRenderedPageBreak/>
        <w:t xml:space="preserve">approaches were then </w:t>
      </w:r>
      <w:r w:rsidR="009D46CE">
        <w:t xml:space="preserve">tried, using the </w:t>
      </w:r>
      <w:proofErr w:type="spellStart"/>
      <w:r w:rsidR="009D46CE">
        <w:t>Keras</w:t>
      </w:r>
      <w:proofErr w:type="spellEnd"/>
      <w:r w:rsidR="009D46CE">
        <w:t xml:space="preserve"> framework and </w:t>
      </w:r>
      <w:proofErr w:type="spellStart"/>
      <w:r w:rsidR="009D46CE">
        <w:t>Theano</w:t>
      </w:r>
      <w:proofErr w:type="spellEnd"/>
      <w:r w:rsidR="009D46CE">
        <w:t xml:space="preserve"> backend to create the network</w:t>
      </w:r>
      <w:r w:rsidR="0097150C">
        <w:t>s</w:t>
      </w:r>
      <w:r w:rsidR="00554CE6">
        <w:t>.</w:t>
      </w:r>
      <w:r w:rsidR="00BD289B">
        <w:t xml:space="preserve"> An Amazon AWS</w:t>
      </w:r>
      <w:r w:rsidR="004B4FB8">
        <w:t xml:space="preserve"> P2</w:t>
      </w:r>
      <w:r w:rsidR="00BD289B">
        <w:t xml:space="preserve"> instance with a Tesla K80 GPU was used to train the networks, due to the</w:t>
      </w:r>
      <w:r w:rsidR="004527ED">
        <w:t xml:space="preserve"> large</w:t>
      </w:r>
      <w:r w:rsidR="00BD289B">
        <w:t xml:space="preserve"> amount of </w:t>
      </w:r>
      <w:r w:rsidR="004527ED">
        <w:t xml:space="preserve">input </w:t>
      </w:r>
      <w:r w:rsidR="00BD289B">
        <w:t>data and training</w:t>
      </w:r>
      <w:r w:rsidR="004527ED">
        <w:t xml:space="preserve"> t</w:t>
      </w:r>
      <w:r w:rsidR="0095550C">
        <w:t>ime</w:t>
      </w:r>
      <w:r w:rsidR="00BD289B">
        <w:t xml:space="preserve"> needed.</w:t>
      </w:r>
      <w:r w:rsidR="006A1C52">
        <w:t xml:space="preserve"> </w:t>
      </w:r>
      <w:r w:rsidR="005B0FE5">
        <w:t xml:space="preserve">All coding was done </w:t>
      </w:r>
      <w:r w:rsidR="00B67290">
        <w:t>and is documented in</w:t>
      </w:r>
      <w:r w:rsidR="005B0FE5">
        <w:t xml:space="preserve"> Jupyter notebooks, along with detailed comments.</w:t>
      </w:r>
    </w:p>
    <w:p w14:paraId="583D4591" w14:textId="77777777" w:rsidR="007C65AE" w:rsidRDefault="007C65AE" w:rsidP="00DD3A76"/>
    <w:p w14:paraId="7F54F45F" w14:textId="279FA848" w:rsidR="006F2F95" w:rsidRDefault="005B0FE5" w:rsidP="00DD3A76">
      <w:r>
        <w:t>The f</w:t>
      </w:r>
      <w:r w:rsidR="009D46CE">
        <w:t xml:space="preserve">irst </w:t>
      </w:r>
      <w:r>
        <w:t>approach (</w:t>
      </w:r>
      <w:r w:rsidR="0071510E">
        <w:t xml:space="preserve">the </w:t>
      </w:r>
      <w:r w:rsidR="000754A7">
        <w:t xml:space="preserve">Jupyter </w:t>
      </w:r>
      <w:r w:rsidR="001262C6">
        <w:t xml:space="preserve">notebook </w:t>
      </w:r>
      <w:r w:rsidR="0071510E">
        <w:t xml:space="preserve">is </w:t>
      </w:r>
      <w:r>
        <w:t xml:space="preserve">in </w:t>
      </w:r>
      <w:r w:rsidR="0071510E">
        <w:t xml:space="preserve">the </w:t>
      </w:r>
      <w:r w:rsidRPr="0071510E">
        <w:rPr>
          <w:i/>
          <w:iCs/>
        </w:rPr>
        <w:t>implementation/</w:t>
      </w:r>
      <w:proofErr w:type="spellStart"/>
      <w:r w:rsidRPr="0071510E">
        <w:rPr>
          <w:i/>
          <w:iCs/>
        </w:rPr>
        <w:t>simple_convnet</w:t>
      </w:r>
      <w:proofErr w:type="spellEnd"/>
      <w:r>
        <w:t xml:space="preserve"> folder) was to construct a simp</w:t>
      </w:r>
      <w:r w:rsidR="006F2F95">
        <w:t>le convolutional neural network.</w:t>
      </w:r>
    </w:p>
    <w:p w14:paraId="792FE834" w14:textId="2F594089" w:rsidR="006F2F95" w:rsidRDefault="00357C89" w:rsidP="00DD3A76">
      <w:r w:rsidRPr="00357C89">
        <w:rPr>
          <w:noProof/>
          <w:lang w:eastAsia="en-GB" w:bidi="th-TH"/>
        </w:rPr>
        <w:drawing>
          <wp:inline distT="0" distB="0" distL="0" distR="0" wp14:anchorId="0E0D8224" wp14:editId="3ECD17C7">
            <wp:extent cx="6309615" cy="2931810"/>
            <wp:effectExtent l="25400" t="25400" r="1524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17519" cy="2935483"/>
                    </a:xfrm>
                    <a:prstGeom prst="rect">
                      <a:avLst/>
                    </a:prstGeom>
                    <a:ln>
                      <a:solidFill>
                        <a:schemeClr val="accent1"/>
                      </a:solidFill>
                    </a:ln>
                  </pic:spPr>
                </pic:pic>
              </a:graphicData>
            </a:graphic>
          </wp:inline>
        </w:drawing>
      </w:r>
    </w:p>
    <w:p w14:paraId="0EEB5DBA" w14:textId="33079CF0" w:rsidR="00357C89" w:rsidRPr="00347E1A" w:rsidRDefault="00357C89" w:rsidP="00DD3A76">
      <w:pPr>
        <w:rPr>
          <w:rStyle w:val="Emphasis"/>
        </w:rPr>
      </w:pPr>
      <w:r w:rsidRPr="00347E1A">
        <w:rPr>
          <w:rStyle w:val="Emphasis"/>
        </w:rPr>
        <w:t>A simple convolutional neural network</w:t>
      </w:r>
      <w:r w:rsidR="00F035F5">
        <w:rPr>
          <w:rStyle w:val="Emphasis"/>
        </w:rPr>
        <w:t xml:space="preserve"> implementation</w:t>
      </w:r>
      <w:r w:rsidRPr="00347E1A">
        <w:rPr>
          <w:rStyle w:val="Emphasis"/>
        </w:rPr>
        <w:t xml:space="preserve"> in </w:t>
      </w:r>
      <w:proofErr w:type="spellStart"/>
      <w:r w:rsidRPr="00347E1A">
        <w:rPr>
          <w:rStyle w:val="Emphasis"/>
        </w:rPr>
        <w:t>Keras</w:t>
      </w:r>
      <w:proofErr w:type="spellEnd"/>
      <w:r w:rsidRPr="00347E1A">
        <w:rPr>
          <w:rStyle w:val="Emphasis"/>
        </w:rPr>
        <w:t>.</w:t>
      </w:r>
    </w:p>
    <w:p w14:paraId="76774F9B" w14:textId="77777777" w:rsidR="00357C89" w:rsidRDefault="00357C89" w:rsidP="00DD3A76"/>
    <w:p w14:paraId="1324D631" w14:textId="71003426" w:rsidR="0060516D" w:rsidRDefault="0060516D" w:rsidP="00DD3A76">
      <w:r>
        <w:t>The types of layers used here are:</w:t>
      </w:r>
    </w:p>
    <w:p w14:paraId="5A52443C" w14:textId="77777777" w:rsidR="00CC4E4E" w:rsidRDefault="00CC4E4E" w:rsidP="00DD3A76"/>
    <w:p w14:paraId="4830A66D" w14:textId="105406E9" w:rsidR="00905D20" w:rsidRDefault="00ED560F" w:rsidP="00A4097A">
      <w:r w:rsidRPr="00ED560F">
        <w:rPr>
          <w:rStyle w:val="Emphasis"/>
        </w:rPr>
        <w:t>Convolution2D</w:t>
      </w:r>
      <w:r w:rsidR="00386044">
        <w:t xml:space="preserve"> layers, which apply a 3x3 filter over all unique positions in the imag</w:t>
      </w:r>
      <w:r w:rsidR="0095476B">
        <w:t>e to produce a new feature map. These are stacked on top of each other, the greater the number the more features they can represent.</w:t>
      </w:r>
      <w:r w:rsidR="00A4097A">
        <w:br/>
      </w:r>
    </w:p>
    <w:p w14:paraId="72DB3DAB" w14:textId="512F2140" w:rsidR="00CC4E4E" w:rsidRDefault="00ED560F" w:rsidP="00A4097A">
      <w:r w:rsidRPr="00ED560F">
        <w:rPr>
          <w:rStyle w:val="Emphasis"/>
        </w:rPr>
        <w:lastRenderedPageBreak/>
        <w:t>ZeroPadding</w:t>
      </w:r>
      <w:r>
        <w:rPr>
          <w:rStyle w:val="Emphasis"/>
        </w:rPr>
        <w:t>2D</w:t>
      </w:r>
      <w:r>
        <w:t xml:space="preserve"> layers</w:t>
      </w:r>
      <w:r w:rsidR="00D720A6">
        <w:t xml:space="preserve">, </w:t>
      </w:r>
      <w:r w:rsidR="004C38FE">
        <w:t xml:space="preserve">used to </w:t>
      </w:r>
      <w:r w:rsidR="00593362">
        <w:t>counteract the input size shrinking that would otherwise occur when using a 3x3 filter</w:t>
      </w:r>
      <w:r w:rsidR="00CC4E4E">
        <w:t>.</w:t>
      </w:r>
      <w:r w:rsidR="00634EA8">
        <w:t xml:space="preserve"> For instance, the image below sho</w:t>
      </w:r>
      <w:r w:rsidR="00292AE9">
        <w:t>ws why</w:t>
      </w:r>
      <w:r w:rsidR="00B05170">
        <w:t xml:space="preserve"> a</w:t>
      </w:r>
      <w:r w:rsidR="00634EA8">
        <w:t xml:space="preserve"> 3x3 filter </w:t>
      </w:r>
      <w:r w:rsidR="00292AE9">
        <w:t>on an image size of 6x7 result</w:t>
      </w:r>
      <w:r w:rsidR="009B441E">
        <w:t>s</w:t>
      </w:r>
      <w:r w:rsidR="00292AE9">
        <w:t xml:space="preserve"> in an output of 4x5. </w:t>
      </w:r>
    </w:p>
    <w:p w14:paraId="7F04F182" w14:textId="53813488" w:rsidR="00CC4E4E" w:rsidRDefault="00CC4E4E" w:rsidP="00CC4E4E">
      <w:r>
        <w:rPr>
          <w:noProof/>
          <w:lang w:eastAsia="en-GB" w:bidi="th-TH"/>
        </w:rPr>
        <w:drawing>
          <wp:inline distT="0" distB="0" distL="0" distR="0" wp14:anchorId="1EC91941" wp14:editId="798727DC">
            <wp:extent cx="5731510" cy="1377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v.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377315"/>
                    </a:xfrm>
                    <a:prstGeom prst="rect">
                      <a:avLst/>
                    </a:prstGeom>
                  </pic:spPr>
                </pic:pic>
              </a:graphicData>
            </a:graphic>
          </wp:inline>
        </w:drawing>
      </w:r>
    </w:p>
    <w:p w14:paraId="4BA524F8" w14:textId="47BA2F51" w:rsidR="00B574E9" w:rsidRPr="00B574E9" w:rsidRDefault="00351A3E" w:rsidP="00B574E9">
      <w:pPr>
        <w:jc w:val="right"/>
        <w:rPr>
          <w:rStyle w:val="Emphasis"/>
        </w:rPr>
      </w:pPr>
      <w:r>
        <w:rPr>
          <w:noProof/>
          <w:lang w:eastAsia="en-GB" w:bidi="th-TH"/>
        </w:rPr>
        <w:drawing>
          <wp:anchor distT="0" distB="0" distL="114300" distR="114300" simplePos="0" relativeHeight="251662336" behindDoc="0" locked="0" layoutInCell="1" allowOverlap="1" wp14:anchorId="299D2084" wp14:editId="701DBD1A">
            <wp:simplePos x="0" y="0"/>
            <wp:positionH relativeFrom="column">
              <wp:posOffset>3194168</wp:posOffset>
            </wp:positionH>
            <wp:positionV relativeFrom="paragraph">
              <wp:posOffset>83185</wp:posOffset>
            </wp:positionV>
            <wp:extent cx="2797810" cy="25050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eropad.png"/>
                    <pic:cNvPicPr/>
                  </pic:nvPicPr>
                  <pic:blipFill>
                    <a:blip r:embed="rId14">
                      <a:extLst>
                        <a:ext uri="{28A0092B-C50C-407E-A947-70E740481C1C}">
                          <a14:useLocalDpi xmlns:a14="http://schemas.microsoft.com/office/drawing/2010/main" val="0"/>
                        </a:ext>
                      </a:extLst>
                    </a:blip>
                    <a:stretch>
                      <a:fillRect/>
                    </a:stretch>
                  </pic:blipFill>
                  <pic:spPr>
                    <a:xfrm>
                      <a:off x="0" y="0"/>
                      <a:ext cx="2797810" cy="2505075"/>
                    </a:xfrm>
                    <a:prstGeom prst="rect">
                      <a:avLst/>
                    </a:prstGeom>
                  </pic:spPr>
                </pic:pic>
              </a:graphicData>
            </a:graphic>
            <wp14:sizeRelH relativeFrom="margin">
              <wp14:pctWidth>0</wp14:pctWidth>
            </wp14:sizeRelH>
            <wp14:sizeRelV relativeFrom="margin">
              <wp14:pctHeight>0</wp14:pctHeight>
            </wp14:sizeRelV>
          </wp:anchor>
        </w:drawing>
      </w:r>
      <w:r w:rsidR="007208F5" w:rsidRPr="00B574E9">
        <w:rPr>
          <w:rStyle w:val="Emphasis"/>
        </w:rPr>
        <w:t>(Jain, 2016)</w:t>
      </w:r>
    </w:p>
    <w:p w14:paraId="1A82F293" w14:textId="0299DAE3" w:rsidR="00351A3E" w:rsidRDefault="00351A3E" w:rsidP="00351A3E">
      <w:r>
        <w:t xml:space="preserve">Zero padding adds extra blank space on all sides, resulting in the number of unique positions for filter convolutions to be the same size as the input size. </w:t>
      </w:r>
    </w:p>
    <w:p w14:paraId="760F56B7" w14:textId="77777777" w:rsidR="004435BC" w:rsidRDefault="004435BC" w:rsidP="00B574E9"/>
    <w:p w14:paraId="3B4780EA" w14:textId="132BC82E" w:rsidR="00175BB5" w:rsidRDefault="000D17DD" w:rsidP="00A4097A">
      <w:r w:rsidRPr="00A4097A">
        <w:rPr>
          <w:i/>
          <w:iCs/>
        </w:rPr>
        <w:t>MaxPooling2D</w:t>
      </w:r>
      <w:r>
        <w:t xml:space="preserve"> layers</w:t>
      </w:r>
      <w:r w:rsidR="00092E5F">
        <w:t>, which</w:t>
      </w:r>
      <w:r w:rsidR="009744D5">
        <w:t xml:space="preserve"> are used to down</w:t>
      </w:r>
      <w:r w:rsidR="002A7E01">
        <w:t>-</w:t>
      </w:r>
      <w:r w:rsidR="00092E5F">
        <w:t xml:space="preserve">sample the input and reduce </w:t>
      </w:r>
      <w:r w:rsidR="009744D5">
        <w:t xml:space="preserve">it by half each time. This </w:t>
      </w:r>
      <w:r w:rsidR="007D3C0A">
        <w:t>means</w:t>
      </w:r>
      <w:r w:rsidR="009744D5">
        <w:t xml:space="preserve"> subsequent convolutions </w:t>
      </w:r>
      <w:r w:rsidR="002C45CC">
        <w:t>can</w:t>
      </w:r>
      <w:r w:rsidR="009744D5">
        <w:t xml:space="preserve"> represent larger and larger blocks of the input</w:t>
      </w:r>
      <w:r w:rsidR="009D47E8">
        <w:t xml:space="preserve">. This </w:t>
      </w:r>
      <w:r w:rsidR="002A7E01">
        <w:t>is why lower layers of the CNN</w:t>
      </w:r>
      <w:r w:rsidR="009D47E8">
        <w:t xml:space="preserve"> represent general abstract features and shapes, and higher level layers </w:t>
      </w:r>
      <w:r w:rsidR="008658BF">
        <w:t xml:space="preserve">are much </w:t>
      </w:r>
      <w:r w:rsidR="009D47E8">
        <w:t>more specific.</w:t>
      </w:r>
      <w:r w:rsidR="00B32A82">
        <w:t xml:space="preserve"> Max pooling works by taking the</w:t>
      </w:r>
      <w:r w:rsidR="00747F17">
        <w:t xml:space="preserve"> single</w:t>
      </w:r>
      <w:r w:rsidR="00B32A82">
        <w:t xml:space="preserve"> highest input value </w:t>
      </w:r>
      <w:r w:rsidR="00175BB5">
        <w:t xml:space="preserve">in a small block </w:t>
      </w:r>
      <w:r w:rsidR="00531FEB">
        <w:t>(commonly 2x2</w:t>
      </w:r>
      <w:r w:rsidR="00175BB5">
        <w:t>)</w:t>
      </w:r>
      <w:r w:rsidR="00747F17">
        <w:t>, and discarding the remaining values.</w:t>
      </w:r>
    </w:p>
    <w:p w14:paraId="3C261830" w14:textId="41295485" w:rsidR="00CC4E4E" w:rsidRDefault="00B32A82" w:rsidP="001B7847">
      <w:r>
        <w:rPr>
          <w:noProof/>
          <w:lang w:eastAsia="en-GB" w:bidi="th-TH"/>
        </w:rPr>
        <w:lastRenderedPageBreak/>
        <w:drawing>
          <wp:inline distT="0" distB="0" distL="0" distR="0" wp14:anchorId="790DA489" wp14:editId="570749DC">
            <wp:extent cx="5189619" cy="2426920"/>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xpool.jpeg"/>
                    <pic:cNvPicPr/>
                  </pic:nvPicPr>
                  <pic:blipFill>
                    <a:blip r:embed="rId15">
                      <a:extLst>
                        <a:ext uri="{28A0092B-C50C-407E-A947-70E740481C1C}">
                          <a14:useLocalDpi xmlns:a14="http://schemas.microsoft.com/office/drawing/2010/main" val="0"/>
                        </a:ext>
                      </a:extLst>
                    </a:blip>
                    <a:stretch>
                      <a:fillRect/>
                    </a:stretch>
                  </pic:blipFill>
                  <pic:spPr>
                    <a:xfrm>
                      <a:off x="0" y="0"/>
                      <a:ext cx="5201804" cy="2432618"/>
                    </a:xfrm>
                    <a:prstGeom prst="rect">
                      <a:avLst/>
                    </a:prstGeom>
                  </pic:spPr>
                </pic:pic>
              </a:graphicData>
            </a:graphic>
          </wp:inline>
        </w:drawing>
      </w:r>
    </w:p>
    <w:p w14:paraId="19DD888F" w14:textId="5FF6DBC5" w:rsidR="001B7847" w:rsidRPr="001B7847" w:rsidRDefault="001B7847" w:rsidP="001B7847">
      <w:r w:rsidRPr="001B7847">
        <w:t>Exam</w:t>
      </w:r>
      <w:r>
        <w:t>ple of max pooling.</w:t>
      </w:r>
    </w:p>
    <w:p w14:paraId="55E0FC8D" w14:textId="5EB9E287" w:rsidR="00593362" w:rsidRPr="00C66F7D" w:rsidRDefault="00B32A82" w:rsidP="00B32A82">
      <w:pPr>
        <w:jc w:val="right"/>
        <w:rPr>
          <w:rStyle w:val="Emphasis"/>
        </w:rPr>
      </w:pPr>
      <w:r w:rsidRPr="00C66F7D">
        <w:rPr>
          <w:rStyle w:val="Emphasis"/>
        </w:rPr>
        <w:t>(</w:t>
      </w:r>
      <w:proofErr w:type="spellStart"/>
      <w:r w:rsidRPr="00C66F7D">
        <w:rPr>
          <w:rStyle w:val="Emphasis"/>
        </w:rPr>
        <w:t>Karpathy</w:t>
      </w:r>
      <w:proofErr w:type="spellEnd"/>
      <w:r w:rsidRPr="00C66F7D">
        <w:rPr>
          <w:rStyle w:val="Emphasis"/>
        </w:rPr>
        <w:t>, 2016)</w:t>
      </w:r>
    </w:p>
    <w:p w14:paraId="62CFF369" w14:textId="77777777" w:rsidR="00B32A82" w:rsidRDefault="00B32A82" w:rsidP="00B32A82"/>
    <w:p w14:paraId="62B88017" w14:textId="025B825C" w:rsidR="00FA1593" w:rsidRDefault="00FA1593" w:rsidP="00572F1E">
      <w:r w:rsidRPr="00FA1593">
        <w:rPr>
          <w:rStyle w:val="Emphasis"/>
        </w:rPr>
        <w:t>Dense layers</w:t>
      </w:r>
      <w:r>
        <w:t xml:space="preserve"> are used to </w:t>
      </w:r>
      <w:r w:rsidR="00251E1E">
        <w:t>represent</w:t>
      </w:r>
      <w:r>
        <w:t xml:space="preserve"> combinations</w:t>
      </w:r>
      <w:r w:rsidR="00251E1E">
        <w:t xml:space="preserve"> of features together</w:t>
      </w:r>
      <w:r w:rsidR="00180994">
        <w:t xml:space="preserve">, and also to generate the </w:t>
      </w:r>
      <w:r w:rsidR="00180994" w:rsidRPr="008A137C">
        <w:t>final</w:t>
      </w:r>
      <w:r w:rsidR="00180994">
        <w:t xml:space="preserve"> class label.</w:t>
      </w:r>
    </w:p>
    <w:p w14:paraId="516DE3D4" w14:textId="77777777" w:rsidR="00155007" w:rsidRDefault="00155007" w:rsidP="00155007"/>
    <w:p w14:paraId="0B161282" w14:textId="3C9C2428" w:rsidR="009D46CE" w:rsidRDefault="00347E1A" w:rsidP="00DD3A76">
      <w:r>
        <w:t>This</w:t>
      </w:r>
      <w:r w:rsidR="005B0FE5">
        <w:t xml:space="preserve"> </w:t>
      </w:r>
      <w:r w:rsidR="00591C34">
        <w:t>model consists</w:t>
      </w:r>
      <w:r w:rsidR="005B0FE5">
        <w:t xml:space="preserve"> of 4</w:t>
      </w:r>
      <w:r w:rsidR="0071510E">
        <w:t xml:space="preserve"> different convolutional layers</w:t>
      </w:r>
      <w:r w:rsidR="00CC47C9">
        <w:t>, each followed by a max p</w:t>
      </w:r>
      <w:r w:rsidR="001C251B">
        <w:t>oolin</w:t>
      </w:r>
      <w:r w:rsidR="00036203">
        <w:t>g layer</w:t>
      </w:r>
      <w:r w:rsidR="00672AE0">
        <w:t xml:space="preserve"> used</w:t>
      </w:r>
      <w:r w:rsidR="00036203">
        <w:t xml:space="preserve"> to half the input space</w:t>
      </w:r>
      <w:r w:rsidR="0071510E">
        <w:t>.</w:t>
      </w:r>
      <w:r w:rsidR="001C251B">
        <w:t xml:space="preserve"> The first two convolutional layers </w:t>
      </w:r>
      <w:r w:rsidR="001F37EB">
        <w:t>are</w:t>
      </w:r>
      <w:r w:rsidR="001C251B">
        <w:t xml:space="preserve"> of 32 filters each</w:t>
      </w:r>
      <w:r w:rsidR="00036203">
        <w:t>, the lat</w:t>
      </w:r>
      <w:r w:rsidR="00757CAD">
        <w:t>t</w:t>
      </w:r>
      <w:r w:rsidR="00036203">
        <w:t>er two of 64 filters each.</w:t>
      </w:r>
      <w:r w:rsidR="00920CE2">
        <w:t xml:space="preserve"> </w:t>
      </w:r>
      <w:r w:rsidR="00672AE0">
        <w:t>The top layers of the network consisted of two dense layers, which generated the predictions.</w:t>
      </w:r>
      <w:r w:rsidR="00920CE2">
        <w:t xml:space="preserve"> </w:t>
      </w:r>
      <w:r w:rsidR="0094517F">
        <w:t>I</w:t>
      </w:r>
      <w:r w:rsidR="004950E6">
        <w:t>t was then</w:t>
      </w:r>
      <w:r w:rsidR="00D84DF2">
        <w:t xml:space="preserve"> trained on all 23</w:t>
      </w:r>
      <w:r w:rsidR="00B67290">
        <w:t>,</w:t>
      </w:r>
      <w:r w:rsidR="00D84DF2">
        <w:t>000 training images, and accuracy scores obtained by testing against the validation data.</w:t>
      </w:r>
    </w:p>
    <w:p w14:paraId="7B973888" w14:textId="77777777" w:rsidR="007B5B0E" w:rsidRDefault="007B5B0E" w:rsidP="00DD3A76"/>
    <w:p w14:paraId="7360A5C0" w14:textId="06C0514D" w:rsidR="007B5B0E" w:rsidRDefault="007B5B0E" w:rsidP="00DD3A76">
      <w:r>
        <w:t xml:space="preserve">The second approach (the Jupyter notebook is in the </w:t>
      </w:r>
      <w:r w:rsidRPr="0071510E">
        <w:rPr>
          <w:i/>
          <w:iCs/>
        </w:rPr>
        <w:t>implementation/</w:t>
      </w:r>
      <w:r>
        <w:rPr>
          <w:i/>
          <w:iCs/>
        </w:rPr>
        <w:t>vgg16_new_top_layers</w:t>
      </w:r>
      <w:r>
        <w:t xml:space="preserve"> folder)</w:t>
      </w:r>
      <w:r w:rsidR="00AC296C">
        <w:t xml:space="preserve"> was to download and use the VGG 16 network architecture and weights.</w:t>
      </w:r>
      <w:r w:rsidR="006935AE">
        <w:t xml:space="preserve"> However, as VGG 16 is designed to classify images into the 1000 ImageNet classes</w:t>
      </w:r>
      <w:r w:rsidR="00D146EC">
        <w:t>, it is necessary to replace the final dense layers.</w:t>
      </w:r>
    </w:p>
    <w:p w14:paraId="1692547F" w14:textId="77777777" w:rsidR="00D146EC" w:rsidRDefault="00D146EC" w:rsidP="00DD3A76"/>
    <w:p w14:paraId="1AFB9D30" w14:textId="60856FB7" w:rsidR="00D146EC" w:rsidRDefault="00D146EC" w:rsidP="00DD3A76"/>
    <w:p w14:paraId="3A4441D0" w14:textId="77777777" w:rsidR="00692080" w:rsidRDefault="00F21375" w:rsidP="00DD3A76">
      <w:r>
        <w:lastRenderedPageBreak/>
        <w:t xml:space="preserve">After importing the weights into this model, </w:t>
      </w:r>
      <w:r w:rsidR="00C803E7">
        <w:t>it is run on both the training and validation sets to generate</w:t>
      </w:r>
      <w:r w:rsidR="00692080">
        <w:t xml:space="preserve"> the</w:t>
      </w:r>
      <w:r w:rsidR="00C803E7">
        <w:t xml:space="preserve"> intermediate </w:t>
      </w:r>
      <w:r w:rsidR="00734AF7">
        <w:t>features data</w:t>
      </w:r>
      <w:r w:rsidR="00C803E7">
        <w:t>.</w:t>
      </w:r>
      <w:r w:rsidR="00692080">
        <w:t xml:space="preserve"> To adapt this to return the desired class predictions, the intermediate features are then used as the input to a small model that simply uses dense layers to generate the predictions.</w:t>
      </w:r>
    </w:p>
    <w:p w14:paraId="08803228" w14:textId="77777777" w:rsidR="00DD3A76" w:rsidRDefault="00DD3A76" w:rsidP="00DD3A76"/>
    <w:p w14:paraId="3910ECDE" w14:textId="63865A25" w:rsidR="00DD3A76" w:rsidRDefault="00DD3A76" w:rsidP="000C6894">
      <w:pPr>
        <w:pStyle w:val="Title"/>
      </w:pPr>
      <w:r>
        <w:t>Refinement</w:t>
      </w:r>
    </w:p>
    <w:p w14:paraId="0EA48A3A" w14:textId="20342717" w:rsidR="00D84CF5" w:rsidRDefault="00D84CF5" w:rsidP="00DD3A76">
      <w:r>
        <w:t xml:space="preserve">The </w:t>
      </w:r>
      <w:r w:rsidR="00334400">
        <w:t>final</w:t>
      </w:r>
      <w:r>
        <w:t xml:space="preserve"> approach </w:t>
      </w:r>
      <w:r w:rsidR="00334400">
        <w:t xml:space="preserve">tried was a refinement of second approach, except the new top layers were joined into the VGG 16 model instead of being </w:t>
      </w:r>
      <w:r w:rsidR="005971EB">
        <w:t>run</w:t>
      </w:r>
      <w:r w:rsidR="00334400">
        <w:t xml:space="preserve"> separately</w:t>
      </w:r>
      <w:r w:rsidR="005971EB">
        <w:t xml:space="preserve"> afterwards</w:t>
      </w:r>
      <w:r w:rsidR="00334400">
        <w:t>. T</w:t>
      </w:r>
      <w:r>
        <w:t xml:space="preserve">he Jupyter notebook </w:t>
      </w:r>
      <w:r w:rsidR="00334400">
        <w:t xml:space="preserve">for this approach is </w:t>
      </w:r>
      <w:r>
        <w:t xml:space="preserve">in the </w:t>
      </w:r>
      <w:r w:rsidRPr="0071510E">
        <w:rPr>
          <w:i/>
          <w:iCs/>
        </w:rPr>
        <w:t>implementation/</w:t>
      </w:r>
      <w:r>
        <w:rPr>
          <w:i/>
          <w:iCs/>
        </w:rPr>
        <w:t>vgg16_</w:t>
      </w:r>
      <w:r w:rsidR="00334400">
        <w:rPr>
          <w:i/>
          <w:iCs/>
        </w:rPr>
        <w:t>fine_tune</w:t>
      </w:r>
      <w:r w:rsidR="00334400">
        <w:t xml:space="preserve"> folder.</w:t>
      </w:r>
    </w:p>
    <w:p w14:paraId="7F590EF8" w14:textId="77777777" w:rsidR="00270676" w:rsidRDefault="00270676" w:rsidP="00DD3A76"/>
    <w:p w14:paraId="005DCDDB" w14:textId="2C06074C" w:rsidR="004542F9" w:rsidRDefault="00270676" w:rsidP="00DD3A76">
      <w:r>
        <w:t>This combined model was</w:t>
      </w:r>
      <w:r w:rsidR="0078652F">
        <w:t xml:space="preserve"> then </w:t>
      </w:r>
      <w:r w:rsidR="00646AED">
        <w:t>re-</w:t>
      </w:r>
      <w:r w:rsidR="0078652F">
        <w:t>trained</w:t>
      </w:r>
      <w:r w:rsidR="004003BF">
        <w:t xml:space="preserve"> (fine-tuned)</w:t>
      </w:r>
      <w:r w:rsidR="0078652F">
        <w:t xml:space="preserve"> on all the images.</w:t>
      </w:r>
      <w:r w:rsidR="00E85FCD">
        <w:t xml:space="preserve"> This can be expected to produce an</w:t>
      </w:r>
      <w:r w:rsidR="00C91F63">
        <w:t xml:space="preserve"> improvement over the second approach, where </w:t>
      </w:r>
      <w:r w:rsidR="00E85FCD">
        <w:t>the convolutional layer weights remained those of the download VGG 16 weights</w:t>
      </w:r>
      <w:r w:rsidR="00466E3D">
        <w:t xml:space="preserve"> and were not further trainable</w:t>
      </w:r>
      <w:r w:rsidR="00E85FCD">
        <w:t xml:space="preserve">. </w:t>
      </w:r>
    </w:p>
    <w:p w14:paraId="79BFA89E" w14:textId="39E7BFD8" w:rsidR="00DD3A76" w:rsidRDefault="00DD3A76" w:rsidP="00CC1FE5">
      <w:pPr>
        <w:pStyle w:val="SectionTitle"/>
      </w:pPr>
      <w:r>
        <w:lastRenderedPageBreak/>
        <w:t>Results</w:t>
      </w:r>
    </w:p>
    <w:p w14:paraId="48B4A80A" w14:textId="203E44E3" w:rsidR="00DD3A76" w:rsidRDefault="00DD3A76" w:rsidP="00AF01F1">
      <w:pPr>
        <w:pStyle w:val="Title"/>
      </w:pPr>
      <w:r>
        <w:t>Model Evaluation and Validation</w:t>
      </w:r>
    </w:p>
    <w:p w14:paraId="3D506143" w14:textId="1381675D" w:rsidR="000A66C7" w:rsidRDefault="000A66C7" w:rsidP="00DD3A76">
      <w:r>
        <w:t>These scores are the results a</w:t>
      </w:r>
      <w:r w:rsidR="00071655">
        <w:t>fter 20 epochs of training each, using 23,000 training images and 2,000 validation images.</w:t>
      </w:r>
    </w:p>
    <w:p w14:paraId="52CAACC7" w14:textId="77777777" w:rsidR="00AC1B24" w:rsidRDefault="00AC1B24" w:rsidP="00DD3A76"/>
    <w:tbl>
      <w:tblPr>
        <w:tblStyle w:val="PlainTable1"/>
        <w:tblW w:w="0" w:type="auto"/>
        <w:tblLook w:val="0420" w:firstRow="1" w:lastRow="0" w:firstColumn="0" w:lastColumn="0" w:noHBand="0" w:noVBand="1"/>
      </w:tblPr>
      <w:tblGrid>
        <w:gridCol w:w="3129"/>
        <w:gridCol w:w="3181"/>
        <w:gridCol w:w="2706"/>
      </w:tblGrid>
      <w:tr w:rsidR="00AC1B24" w14:paraId="2C19A011" w14:textId="01D673B5" w:rsidTr="00AC1B24">
        <w:trPr>
          <w:cnfStyle w:val="100000000000" w:firstRow="1" w:lastRow="0" w:firstColumn="0" w:lastColumn="0" w:oddVBand="0" w:evenVBand="0" w:oddHBand="0" w:evenHBand="0" w:firstRowFirstColumn="0" w:firstRowLastColumn="0" w:lastRowFirstColumn="0" w:lastRowLastColumn="0"/>
        </w:trPr>
        <w:tc>
          <w:tcPr>
            <w:tcW w:w="3129" w:type="dxa"/>
          </w:tcPr>
          <w:p w14:paraId="6D7C9DFF" w14:textId="3638265C" w:rsidR="00AC1B24" w:rsidRDefault="00AC1B24" w:rsidP="00DD3A76">
            <w:r>
              <w:t>Model Type</w:t>
            </w:r>
          </w:p>
        </w:tc>
        <w:tc>
          <w:tcPr>
            <w:tcW w:w="3181" w:type="dxa"/>
          </w:tcPr>
          <w:p w14:paraId="60C6222A" w14:textId="24EDD460" w:rsidR="00AC1B24" w:rsidRDefault="00AC1B24" w:rsidP="00DD3A76">
            <w:r>
              <w:t>Training Accuracy</w:t>
            </w:r>
          </w:p>
        </w:tc>
        <w:tc>
          <w:tcPr>
            <w:tcW w:w="2706" w:type="dxa"/>
          </w:tcPr>
          <w:p w14:paraId="1B218913" w14:textId="1725D032" w:rsidR="00AC1B24" w:rsidRDefault="00AC1B24" w:rsidP="00DD3A76">
            <w:r>
              <w:t>Validation Accuracy</w:t>
            </w:r>
          </w:p>
        </w:tc>
      </w:tr>
      <w:tr w:rsidR="00AC1B24" w14:paraId="36BD1862" w14:textId="709458B9" w:rsidTr="00AC1B24">
        <w:trPr>
          <w:cnfStyle w:val="000000100000" w:firstRow="0" w:lastRow="0" w:firstColumn="0" w:lastColumn="0" w:oddVBand="0" w:evenVBand="0" w:oddHBand="1" w:evenHBand="0" w:firstRowFirstColumn="0" w:firstRowLastColumn="0" w:lastRowFirstColumn="0" w:lastRowLastColumn="0"/>
          <w:trHeight w:val="530"/>
        </w:trPr>
        <w:tc>
          <w:tcPr>
            <w:tcW w:w="3129" w:type="dxa"/>
          </w:tcPr>
          <w:p w14:paraId="6E1E7AD9" w14:textId="48D4C09B" w:rsidR="00AC1B24" w:rsidRDefault="00AC1B24" w:rsidP="00DD3A76">
            <w:r>
              <w:t xml:space="preserve">Simple </w:t>
            </w:r>
            <w:proofErr w:type="spellStart"/>
            <w:r>
              <w:t>ConvNet</w:t>
            </w:r>
            <w:proofErr w:type="spellEnd"/>
          </w:p>
        </w:tc>
        <w:tc>
          <w:tcPr>
            <w:tcW w:w="3181" w:type="dxa"/>
          </w:tcPr>
          <w:p w14:paraId="225BCC66" w14:textId="6A599395" w:rsidR="00AC1B24" w:rsidRDefault="009F72EF" w:rsidP="00DD3A76">
            <w:r>
              <w:t>92.24%</w:t>
            </w:r>
          </w:p>
        </w:tc>
        <w:tc>
          <w:tcPr>
            <w:tcW w:w="2706" w:type="dxa"/>
          </w:tcPr>
          <w:p w14:paraId="061C923E" w14:textId="097FB15F" w:rsidR="00AC1B24" w:rsidRDefault="009F72EF" w:rsidP="00DD3A76">
            <w:r>
              <w:t>86.31%</w:t>
            </w:r>
          </w:p>
        </w:tc>
      </w:tr>
      <w:tr w:rsidR="00AC1B24" w14:paraId="348855DA" w14:textId="112310B2" w:rsidTr="00AC1B24">
        <w:tc>
          <w:tcPr>
            <w:tcW w:w="3129" w:type="dxa"/>
          </w:tcPr>
          <w:p w14:paraId="0F5D2B57" w14:textId="78983DD5" w:rsidR="00AC1B24" w:rsidRDefault="001C40C7" w:rsidP="00DD3A76">
            <w:r>
              <w:t>VGG 16 + new top layers</w:t>
            </w:r>
          </w:p>
        </w:tc>
        <w:tc>
          <w:tcPr>
            <w:tcW w:w="3181" w:type="dxa"/>
          </w:tcPr>
          <w:p w14:paraId="045463E1" w14:textId="0388FB7C" w:rsidR="00AC1B24" w:rsidRDefault="001C40C7" w:rsidP="00DD3A76">
            <w:r>
              <w:t>97.44%</w:t>
            </w:r>
          </w:p>
        </w:tc>
        <w:tc>
          <w:tcPr>
            <w:tcW w:w="2706" w:type="dxa"/>
          </w:tcPr>
          <w:p w14:paraId="09442AAC" w14:textId="39247520" w:rsidR="00AC1B24" w:rsidRDefault="001C40C7" w:rsidP="00DD3A76">
            <w:r>
              <w:t>92.90%</w:t>
            </w:r>
          </w:p>
        </w:tc>
      </w:tr>
      <w:tr w:rsidR="001C40C7" w14:paraId="21DAB7DC" w14:textId="77777777" w:rsidTr="00AC1B24">
        <w:trPr>
          <w:cnfStyle w:val="000000100000" w:firstRow="0" w:lastRow="0" w:firstColumn="0" w:lastColumn="0" w:oddVBand="0" w:evenVBand="0" w:oddHBand="1" w:evenHBand="0" w:firstRowFirstColumn="0" w:firstRowLastColumn="0" w:lastRowFirstColumn="0" w:lastRowLastColumn="0"/>
        </w:trPr>
        <w:tc>
          <w:tcPr>
            <w:tcW w:w="3129" w:type="dxa"/>
          </w:tcPr>
          <w:p w14:paraId="62D5E149" w14:textId="0C949EA8" w:rsidR="001C40C7" w:rsidRDefault="001C40C7" w:rsidP="00DD3A76">
            <w:r>
              <w:t>VGG 16 + fine tun</w:t>
            </w:r>
            <w:r w:rsidR="00B108F4">
              <w:t>ing</w:t>
            </w:r>
          </w:p>
        </w:tc>
        <w:tc>
          <w:tcPr>
            <w:tcW w:w="3181" w:type="dxa"/>
          </w:tcPr>
          <w:p w14:paraId="4230A70E" w14:textId="78DDB954" w:rsidR="001C40C7" w:rsidRDefault="009632ED" w:rsidP="00DD3A76">
            <w:r>
              <w:t>99.70%</w:t>
            </w:r>
          </w:p>
        </w:tc>
        <w:tc>
          <w:tcPr>
            <w:tcW w:w="2706" w:type="dxa"/>
          </w:tcPr>
          <w:p w14:paraId="5F858F63" w14:textId="6D1BD4A2" w:rsidR="001C40C7" w:rsidRDefault="009632ED" w:rsidP="00DD3A76">
            <w:r>
              <w:t>95.80%</w:t>
            </w:r>
          </w:p>
        </w:tc>
      </w:tr>
    </w:tbl>
    <w:p w14:paraId="44532BBB" w14:textId="77777777" w:rsidR="00AC1B24" w:rsidRDefault="00AC1B24" w:rsidP="00DD3A76"/>
    <w:p w14:paraId="09B52F3A" w14:textId="4BB90216" w:rsidR="00B555F6" w:rsidRDefault="000C36B5" w:rsidP="00DD3A76">
      <w:r>
        <w:t>All models produced impressive results, with the fine-tuned VGG model being the winner.</w:t>
      </w:r>
      <w:r w:rsidR="005C736F">
        <w:rPr>
          <w:rFonts w:hint="cs"/>
          <w:rtl/>
          <w:cs/>
        </w:rPr>
        <w:t xml:space="preserve"> </w:t>
      </w:r>
      <w:r w:rsidR="001F372E">
        <w:t xml:space="preserve">I believe this model is </w:t>
      </w:r>
      <w:r w:rsidR="00BC0BCA">
        <w:t xml:space="preserve">both </w:t>
      </w:r>
      <w:r w:rsidR="001F372E">
        <w:t xml:space="preserve">robust and generalizes well to unseen data. </w:t>
      </w:r>
      <w:r w:rsidR="009E05B0">
        <w:br/>
      </w:r>
    </w:p>
    <w:p w14:paraId="4F28F90A" w14:textId="55D2680C" w:rsidR="00B555F6" w:rsidRDefault="00B555F6" w:rsidP="00DD3A76">
      <w:pPr>
        <w:rPr>
          <w:rtl/>
          <w:cs/>
        </w:rPr>
      </w:pPr>
      <w:r w:rsidRPr="00B555F6">
        <w:rPr>
          <w:i/>
          <w:iCs/>
        </w:rPr>
        <w:t>Unseen data</w:t>
      </w:r>
      <w:r>
        <w:t xml:space="preserve">: </w:t>
      </w:r>
      <w:r w:rsidR="001F372E">
        <w:t>The validation set was not used at all during training, so the validation set accuracy score is a good reflection of its performance on unseen data.</w:t>
      </w:r>
      <w:r w:rsidR="004F5842">
        <w:t xml:space="preserve"> </w:t>
      </w:r>
      <w:r w:rsidR="00C256FA">
        <w:t>Despite the high validation set accuracy, t</w:t>
      </w:r>
      <w:r w:rsidR="004F5842">
        <w:t>he model</w:t>
      </w:r>
      <w:r w:rsidR="00C929A6">
        <w:t>s are</w:t>
      </w:r>
      <w:r w:rsidR="004F5842">
        <w:t xml:space="preserve"> likely over-fitting to some degree, as training set accuracy was consistently a few percentage points higher </w:t>
      </w:r>
      <w:r w:rsidR="00C256FA">
        <w:t>still</w:t>
      </w:r>
      <w:r w:rsidR="004F5842">
        <w:t>. Further refinement could reduce the overfitting tendency and perhaps bring up the validation accuracy still further.</w:t>
      </w:r>
      <w:r w:rsidR="006E6507">
        <w:br/>
      </w:r>
    </w:p>
    <w:p w14:paraId="0C723BBD" w14:textId="2A1F7732" w:rsidR="001F372E" w:rsidRDefault="00B555F6" w:rsidP="00DD3A76">
      <w:r w:rsidRPr="00B555F6">
        <w:rPr>
          <w:i/>
          <w:iCs/>
        </w:rPr>
        <w:t>Robustness</w:t>
      </w:r>
      <w:r>
        <w:t xml:space="preserve">: </w:t>
      </w:r>
      <w:r w:rsidR="00B67331">
        <w:t xml:space="preserve">Input images in both training and validation sets have </w:t>
      </w:r>
      <w:r w:rsidR="00BF13BB">
        <w:t xml:space="preserve">little to </w:t>
      </w:r>
      <w:r w:rsidR="00B67331">
        <w:t>no consistency in terms of resolution, photo quality, lighting, the position or angle of the subject and so on</w:t>
      </w:r>
      <w:r w:rsidR="00BF13BB">
        <w:t>.</w:t>
      </w:r>
      <w:r w:rsidR="009861C4">
        <w:t xml:space="preserve"> </w:t>
      </w:r>
      <w:r w:rsidR="004876E6">
        <w:t>Nevertheless, it is able to consistently classify them</w:t>
      </w:r>
      <w:r w:rsidR="0015350B">
        <w:t xml:space="preserve"> with</w:t>
      </w:r>
      <w:r w:rsidR="0033596C">
        <w:t xml:space="preserve"> high accuracy</w:t>
      </w:r>
      <w:r w:rsidR="004876E6">
        <w:t>.</w:t>
      </w:r>
    </w:p>
    <w:p w14:paraId="35288E37" w14:textId="77777777" w:rsidR="00DD3A76" w:rsidRDefault="00DD3A76" w:rsidP="00DD3A76"/>
    <w:p w14:paraId="6FE4B622" w14:textId="5C1FC6B8" w:rsidR="00DD3A76" w:rsidRDefault="00DD3A76" w:rsidP="007A3412">
      <w:pPr>
        <w:pStyle w:val="Title"/>
      </w:pPr>
      <w:r>
        <w:t>Justification</w:t>
      </w:r>
    </w:p>
    <w:p w14:paraId="711CCA44" w14:textId="515E8155" w:rsidR="00DD3A76" w:rsidRDefault="00C81535" w:rsidP="00DD3A76">
      <w:r>
        <w:lastRenderedPageBreak/>
        <w:t>The original benchmarks for this project were to beat 50% random chance accuracy, and to beat 82.7% accuracy that was the state-of-the-art before deep learning</w:t>
      </w:r>
      <w:r w:rsidR="00C53982">
        <w:t xml:space="preserve"> and CNNs</w:t>
      </w:r>
      <w:r>
        <w:t xml:space="preserve">. </w:t>
      </w:r>
      <w:r w:rsidR="00F405D3">
        <w:t>All three models easily beat these benchmarks</w:t>
      </w:r>
      <w:r w:rsidR="002B60B3">
        <w:t>, and offer scope for further improvement still. These scores demonstrate the effectiveness of convolutional neural networks</w:t>
      </w:r>
      <w:r w:rsidR="007974E5">
        <w:t xml:space="preserve"> for image classification tasks, and that</w:t>
      </w:r>
      <w:r w:rsidR="00B66B52">
        <w:t xml:space="preserve"> nowadays</w:t>
      </w:r>
      <w:r w:rsidR="007974E5">
        <w:t xml:space="preserve"> </w:t>
      </w:r>
      <w:r w:rsidR="00AB295D">
        <w:t>a</w:t>
      </w:r>
      <w:r w:rsidR="007974E5">
        <w:t xml:space="preserve"> </w:t>
      </w:r>
      <w:r w:rsidR="00E730A8">
        <w:t xml:space="preserve">CAPTCHA based on </w:t>
      </w:r>
      <w:r w:rsidR="007974E5">
        <w:t>the id</w:t>
      </w:r>
      <w:r w:rsidR="00317753">
        <w:t>ea that only humans can reliably</w:t>
      </w:r>
      <w:r w:rsidR="007974E5">
        <w:t xml:space="preserve"> distinguish</w:t>
      </w:r>
      <w:r w:rsidR="00177C21">
        <w:t xml:space="preserve"> </w:t>
      </w:r>
      <w:proofErr w:type="gramStart"/>
      <w:r w:rsidR="00E730A8">
        <w:t>dogs</w:t>
      </w:r>
      <w:proofErr w:type="gramEnd"/>
      <w:r w:rsidR="00E730A8">
        <w:t xml:space="preserve"> vs cats would </w:t>
      </w:r>
      <w:r w:rsidR="00785930">
        <w:t xml:space="preserve">be </w:t>
      </w:r>
      <w:r w:rsidR="003032E8">
        <w:t>very inadvisable</w:t>
      </w:r>
      <w:r w:rsidR="00E730A8">
        <w:t>.</w:t>
      </w:r>
    </w:p>
    <w:p w14:paraId="78887B00" w14:textId="308746A6" w:rsidR="00DD3A76" w:rsidRDefault="00DD3A76" w:rsidP="00D87E6C">
      <w:pPr>
        <w:pStyle w:val="SectionTitle"/>
      </w:pPr>
      <w:r>
        <w:lastRenderedPageBreak/>
        <w:t>Conclusion</w:t>
      </w:r>
    </w:p>
    <w:p w14:paraId="3CC04952" w14:textId="493E083F" w:rsidR="00DD3A76" w:rsidRDefault="00DD3A76" w:rsidP="00D87E6C">
      <w:pPr>
        <w:pStyle w:val="Title"/>
      </w:pPr>
      <w:r>
        <w:t>Free-Form Visualization</w:t>
      </w:r>
    </w:p>
    <w:p w14:paraId="3E579AE0" w14:textId="1C526E2B" w:rsidR="00DD3A76" w:rsidRPr="005A6AB2" w:rsidRDefault="006F2EC6" w:rsidP="005A6AB2">
      <w:pPr>
        <w:rPr>
          <w:rStyle w:val="Emphasis"/>
        </w:rPr>
      </w:pPr>
      <w:r>
        <w:t xml:space="preserve">With accuracy at almost 96%, </w:t>
      </w:r>
      <w:r w:rsidR="00216DBA">
        <w:t>it’s</w:t>
      </w:r>
      <w:r>
        <w:t xml:space="preserve"> interesting to examine the images th</w:t>
      </w:r>
      <w:r w:rsidR="00474A06">
        <w:t>at were incorrectly classified</w:t>
      </w:r>
      <w:r w:rsidR="004D59E1">
        <w:t xml:space="preserve"> to see what made them different</w:t>
      </w:r>
      <w:r w:rsidR="00474A06">
        <w:t xml:space="preserve">. </w:t>
      </w:r>
      <w:r w:rsidR="0059680B">
        <w:t>(V</w:t>
      </w:r>
      <w:r w:rsidR="005A6AB2">
        <w:t>isualization</w:t>
      </w:r>
      <w:r w:rsidR="0059680B">
        <w:t xml:space="preserve"> code i</w:t>
      </w:r>
      <w:r w:rsidR="005A6AB2">
        <w:t xml:space="preserve">s in </w:t>
      </w:r>
      <w:r w:rsidR="005A6AB2" w:rsidRPr="0071510E">
        <w:rPr>
          <w:i/>
          <w:iCs/>
        </w:rPr>
        <w:t>implementation/</w:t>
      </w:r>
      <w:r w:rsidR="005A6AB2">
        <w:rPr>
          <w:i/>
          <w:iCs/>
        </w:rPr>
        <w:t>vgg16_fine_tune</w:t>
      </w:r>
      <w:r w:rsidR="005A6AB2" w:rsidRPr="005A6AB2">
        <w:t xml:space="preserve"> </w:t>
      </w:r>
      <w:r w:rsidR="005A6AB2">
        <w:t>folder, at the bottom of the notebook</w:t>
      </w:r>
      <w:r w:rsidR="001E7C3D">
        <w:t>.</w:t>
      </w:r>
      <w:r w:rsidR="0059680B">
        <w:t>)</w:t>
      </w:r>
    </w:p>
    <w:p w14:paraId="7D990D29" w14:textId="7D12920F" w:rsidR="00A876BD" w:rsidRDefault="00A876BD" w:rsidP="00DD3A76"/>
    <w:p w14:paraId="41665D5E" w14:textId="13660E84" w:rsidR="00E00188" w:rsidRDefault="00E00188" w:rsidP="00DD3A76">
      <w:r w:rsidRPr="00E00188">
        <w:rPr>
          <w:noProof/>
          <w:lang w:eastAsia="en-GB" w:bidi="th-TH"/>
        </w:rPr>
        <w:drawing>
          <wp:inline distT="0" distB="0" distL="0" distR="0" wp14:anchorId="4D478AFC" wp14:editId="38E11AFD">
            <wp:extent cx="6545270" cy="3991992"/>
            <wp:effectExtent l="25400" t="25400" r="33655"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68937" cy="4006426"/>
                    </a:xfrm>
                    <a:prstGeom prst="rect">
                      <a:avLst/>
                    </a:prstGeom>
                    <a:ln>
                      <a:solidFill>
                        <a:schemeClr val="accent1"/>
                      </a:solidFill>
                    </a:ln>
                  </pic:spPr>
                </pic:pic>
              </a:graphicData>
            </a:graphic>
          </wp:inline>
        </w:drawing>
      </w:r>
    </w:p>
    <w:p w14:paraId="0F18BA1D" w14:textId="1F355AC1" w:rsidR="00E00188" w:rsidRDefault="00CE6AF0" w:rsidP="00DD3A76">
      <w:r w:rsidRPr="00CE6AF0">
        <w:rPr>
          <w:noProof/>
          <w:lang w:eastAsia="en-GB" w:bidi="th-TH"/>
        </w:rPr>
        <w:lastRenderedPageBreak/>
        <w:drawing>
          <wp:inline distT="0" distB="0" distL="0" distR="0" wp14:anchorId="5CE76BF6" wp14:editId="32843FCF">
            <wp:extent cx="6545270" cy="3856387"/>
            <wp:effectExtent l="25400" t="25400" r="33655" b="298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49524" cy="3858894"/>
                    </a:xfrm>
                    <a:prstGeom prst="rect">
                      <a:avLst/>
                    </a:prstGeom>
                    <a:ln>
                      <a:solidFill>
                        <a:schemeClr val="accent1"/>
                      </a:solidFill>
                    </a:ln>
                  </pic:spPr>
                </pic:pic>
              </a:graphicData>
            </a:graphic>
          </wp:inline>
        </w:drawing>
      </w:r>
    </w:p>
    <w:p w14:paraId="42A8B1A4" w14:textId="429635A4" w:rsidR="00E00188" w:rsidRDefault="00BC7BA4" w:rsidP="00DD3A76">
      <w:r>
        <w:br/>
      </w:r>
      <w:r w:rsidR="003A1DC2">
        <w:t xml:space="preserve">Many of these mistakes seem ‘understandable’, in that the they include </w:t>
      </w:r>
      <w:r w:rsidR="00A80C1D">
        <w:t xml:space="preserve">images where the subject is small or unclear, </w:t>
      </w:r>
      <w:r w:rsidR="003A1DC2">
        <w:t xml:space="preserve">images of dog breeds that look like cats and </w:t>
      </w:r>
      <w:r w:rsidR="00136C44">
        <w:t xml:space="preserve">images of </w:t>
      </w:r>
      <w:r w:rsidR="003A1DC2">
        <w:t>cats in poses more associated with dogs.</w:t>
      </w:r>
      <w:r w:rsidR="00AD3A57">
        <w:t xml:space="preserve"> Visualizing this can help shed light on how to improve accuracy further; for instance, if there were more small dog breeds in the training data, it could help to stop them being </w:t>
      </w:r>
      <w:r w:rsidR="004453AC">
        <w:t>misidentified as cats.</w:t>
      </w:r>
    </w:p>
    <w:p w14:paraId="41DD4EFA" w14:textId="77777777" w:rsidR="00DD3A76" w:rsidRDefault="00DD3A76" w:rsidP="00DD3A76"/>
    <w:p w14:paraId="622BB139" w14:textId="147A14C4" w:rsidR="00DD3A76" w:rsidRDefault="00DD3A76" w:rsidP="000F48F1">
      <w:pPr>
        <w:pStyle w:val="Title"/>
      </w:pPr>
      <w:r>
        <w:t>Reflection</w:t>
      </w:r>
    </w:p>
    <w:p w14:paraId="1F9FE32A" w14:textId="19BD42A3" w:rsidR="00AB63C1" w:rsidRDefault="00AB63C1" w:rsidP="00DD3A76">
      <w:pPr>
        <w:rPr>
          <w:rFonts w:cs="Tahoma"/>
        </w:rPr>
      </w:pPr>
      <w:r>
        <w:rPr>
          <w:rFonts w:cs="Tahoma"/>
        </w:rPr>
        <w:t>The process for this project can be summarized as:</w:t>
      </w:r>
    </w:p>
    <w:p w14:paraId="0AC3EF3A" w14:textId="18C6D6B5" w:rsidR="00AB63C1" w:rsidRDefault="00E34831" w:rsidP="000D75E8">
      <w:pPr>
        <w:pStyle w:val="ListParagraph"/>
        <w:numPr>
          <w:ilvl w:val="0"/>
          <w:numId w:val="25"/>
        </w:numPr>
        <w:rPr>
          <w:rFonts w:cs="Tahoma"/>
          <w:lang w:val="en-US"/>
        </w:rPr>
      </w:pPr>
      <w:r>
        <w:rPr>
          <w:rFonts w:cs="Tahoma"/>
          <w:lang w:val="en-US" w:bidi="th-TH"/>
        </w:rPr>
        <w:t>Retrieve the data from Kaggle</w:t>
      </w:r>
      <w:r w:rsidR="00297E4D">
        <w:rPr>
          <w:rFonts w:cs="Tahoma"/>
          <w:lang w:val="en-US" w:bidi="th-TH"/>
        </w:rPr>
        <w:t>.</w:t>
      </w:r>
    </w:p>
    <w:p w14:paraId="12060B1F" w14:textId="0CE55618" w:rsidR="00C943AD" w:rsidRDefault="00C943AD" w:rsidP="000D75E8">
      <w:pPr>
        <w:pStyle w:val="ListParagraph"/>
        <w:numPr>
          <w:ilvl w:val="0"/>
          <w:numId w:val="25"/>
        </w:numPr>
        <w:rPr>
          <w:rFonts w:cs="Tahoma"/>
          <w:lang w:val="en-US"/>
        </w:rPr>
      </w:pPr>
      <w:r>
        <w:rPr>
          <w:rFonts w:cs="Tahoma"/>
          <w:lang w:val="en-US" w:bidi="th-TH"/>
        </w:rPr>
        <w:t xml:space="preserve">Structure it according to </w:t>
      </w:r>
      <w:proofErr w:type="spellStart"/>
      <w:r>
        <w:rPr>
          <w:rFonts w:cs="Tahoma"/>
          <w:lang w:val="en-US" w:bidi="th-TH"/>
        </w:rPr>
        <w:t>Keras</w:t>
      </w:r>
      <w:proofErr w:type="spellEnd"/>
      <w:r>
        <w:rPr>
          <w:rFonts w:cs="Tahoma"/>
          <w:lang w:val="en-US" w:bidi="th-TH"/>
        </w:rPr>
        <w:t xml:space="preserve"> requirements.</w:t>
      </w:r>
    </w:p>
    <w:p w14:paraId="4207D6BA" w14:textId="51741271" w:rsidR="00D9133A" w:rsidRDefault="00D9133A" w:rsidP="000D75E8">
      <w:pPr>
        <w:pStyle w:val="ListParagraph"/>
        <w:numPr>
          <w:ilvl w:val="0"/>
          <w:numId w:val="25"/>
        </w:numPr>
        <w:rPr>
          <w:rFonts w:cs="Tahoma"/>
          <w:lang w:val="en-US"/>
        </w:rPr>
      </w:pPr>
      <w:r>
        <w:rPr>
          <w:rFonts w:cs="Tahoma"/>
          <w:lang w:val="en-US" w:bidi="th-TH"/>
        </w:rPr>
        <w:t>Create a model, test it locally until it seems to be working correctly.</w:t>
      </w:r>
    </w:p>
    <w:p w14:paraId="41C5845F" w14:textId="6CF46266" w:rsidR="00D9133A" w:rsidRDefault="00D9133A" w:rsidP="000D75E8">
      <w:pPr>
        <w:pStyle w:val="ListParagraph"/>
        <w:numPr>
          <w:ilvl w:val="0"/>
          <w:numId w:val="25"/>
        </w:numPr>
        <w:rPr>
          <w:rFonts w:cs="Tahoma"/>
          <w:lang w:val="en-US"/>
        </w:rPr>
      </w:pPr>
      <w:r>
        <w:rPr>
          <w:rFonts w:cs="Tahoma"/>
          <w:lang w:val="en-US" w:bidi="th-TH"/>
        </w:rPr>
        <w:t>Upload to Amazon p</w:t>
      </w:r>
      <w:proofErr w:type="gramStart"/>
      <w:r>
        <w:rPr>
          <w:rFonts w:cs="Tahoma"/>
          <w:lang w:val="en-US" w:bidi="th-TH"/>
        </w:rPr>
        <w:t>2.xlarge</w:t>
      </w:r>
      <w:proofErr w:type="gramEnd"/>
      <w:r>
        <w:rPr>
          <w:rFonts w:cs="Tahoma"/>
          <w:lang w:val="en-US" w:bidi="th-TH"/>
        </w:rPr>
        <w:t xml:space="preserve"> server, and train the model.</w:t>
      </w:r>
    </w:p>
    <w:p w14:paraId="39D3A0C0" w14:textId="081A75FF" w:rsidR="00BE0934" w:rsidRPr="000D75E8" w:rsidRDefault="00BE0934" w:rsidP="000D75E8">
      <w:pPr>
        <w:pStyle w:val="ListParagraph"/>
        <w:numPr>
          <w:ilvl w:val="0"/>
          <w:numId w:val="25"/>
        </w:numPr>
        <w:rPr>
          <w:rFonts w:cs="Tahoma"/>
          <w:lang w:val="en-US"/>
        </w:rPr>
      </w:pPr>
      <w:r>
        <w:rPr>
          <w:rFonts w:cs="Tahoma"/>
          <w:lang w:val="en-US"/>
        </w:rPr>
        <w:t xml:space="preserve">Save the weights, and refine based on results. </w:t>
      </w:r>
    </w:p>
    <w:p w14:paraId="613C0F42" w14:textId="77777777" w:rsidR="003C6FE1" w:rsidRDefault="003C6FE1" w:rsidP="00DD3A76"/>
    <w:p w14:paraId="0C52C921" w14:textId="6036B933" w:rsidR="0006662F" w:rsidRDefault="003C6FE1" w:rsidP="00DD3A76">
      <w:pPr>
        <w:rPr>
          <w:rFonts w:cs="Tahoma"/>
        </w:rPr>
      </w:pPr>
      <w:r>
        <w:lastRenderedPageBreak/>
        <w:t xml:space="preserve">Overall, I am happy this model is very suitable for solving this or similar </w:t>
      </w:r>
      <w:r w:rsidR="00A27D64">
        <w:t xml:space="preserve">image classification problems, and it out-performed what I had originally expected would be possible. </w:t>
      </w:r>
      <w:r w:rsidR="00C3428B">
        <w:t xml:space="preserve"> </w:t>
      </w:r>
      <w:r w:rsidR="0006662F">
        <w:rPr>
          <w:rFonts w:cs="Tahoma"/>
        </w:rPr>
        <w:t xml:space="preserve">A couple of </w:t>
      </w:r>
      <w:r w:rsidR="00CC3C8E">
        <w:rPr>
          <w:rFonts w:cs="Tahoma"/>
        </w:rPr>
        <w:t xml:space="preserve">interesting aspects / </w:t>
      </w:r>
      <w:r w:rsidR="0006662F">
        <w:rPr>
          <w:rFonts w:cs="Tahoma"/>
        </w:rPr>
        <w:t>difficulties I had with the project were:</w:t>
      </w:r>
      <w:r w:rsidR="004A6AFF">
        <w:rPr>
          <w:rFonts w:cs="Tahoma"/>
        </w:rPr>
        <w:br/>
      </w:r>
    </w:p>
    <w:p w14:paraId="2054296C" w14:textId="0A13B14A" w:rsidR="0006662F" w:rsidRDefault="00E34831" w:rsidP="00DD3A76">
      <w:pPr>
        <w:pStyle w:val="ListParagraph"/>
        <w:numPr>
          <w:ilvl w:val="0"/>
          <w:numId w:val="24"/>
        </w:numPr>
        <w:rPr>
          <w:rFonts w:cs="Tahoma"/>
        </w:rPr>
      </w:pPr>
      <w:r w:rsidRPr="0006662F">
        <w:rPr>
          <w:rFonts w:cs="Tahoma"/>
        </w:rPr>
        <w:t>I did not initially realize the importance of image normalization (scaling down by 255), and did not implement it. Trying to train without doing this would produce only minimal improvement over 50% accuracy even after 10+ epochs</w:t>
      </w:r>
      <w:r w:rsidR="008E0EBF" w:rsidRPr="0006662F">
        <w:rPr>
          <w:rFonts w:cs="Tahoma"/>
        </w:rPr>
        <w:t xml:space="preserve"> of training</w:t>
      </w:r>
      <w:r w:rsidR="003D7077" w:rsidRPr="0006662F">
        <w:rPr>
          <w:rFonts w:cs="Tahoma"/>
        </w:rPr>
        <w:t>, which was frustrating for a while.</w:t>
      </w:r>
    </w:p>
    <w:p w14:paraId="7E60DA8C" w14:textId="32F334E1" w:rsidR="001A566B" w:rsidRPr="0006662F" w:rsidRDefault="00551DFA" w:rsidP="00DD3A76">
      <w:pPr>
        <w:pStyle w:val="ListParagraph"/>
        <w:numPr>
          <w:ilvl w:val="0"/>
          <w:numId w:val="24"/>
        </w:numPr>
        <w:rPr>
          <w:rFonts w:cs="Tahoma"/>
          <w:rtl/>
          <w:cs/>
        </w:rPr>
      </w:pPr>
      <w:r w:rsidRPr="0006662F">
        <w:rPr>
          <w:rFonts w:cs="Tahoma"/>
        </w:rPr>
        <w:t xml:space="preserve">Unlike previous projects in the nanodegree, </w:t>
      </w:r>
      <w:r w:rsidR="005142F0">
        <w:rPr>
          <w:rFonts w:cs="Tahoma"/>
        </w:rPr>
        <w:t>just</w:t>
      </w:r>
      <w:r w:rsidRPr="0006662F">
        <w:rPr>
          <w:rFonts w:cs="Tahoma"/>
        </w:rPr>
        <w:t xml:space="preserve"> t</w:t>
      </w:r>
      <w:r w:rsidR="004D3169" w:rsidRPr="0006662F">
        <w:rPr>
          <w:rFonts w:cs="Tahoma"/>
        </w:rPr>
        <w:t xml:space="preserve">raining the models on my notebook computer </w:t>
      </w:r>
      <w:r w:rsidRPr="0006662F">
        <w:rPr>
          <w:rFonts w:cs="Tahoma"/>
        </w:rPr>
        <w:t>was far too slow</w:t>
      </w:r>
      <w:r w:rsidR="005142F0">
        <w:rPr>
          <w:rFonts w:cs="Tahoma"/>
        </w:rPr>
        <w:t xml:space="preserve"> to be practical</w:t>
      </w:r>
      <w:r w:rsidRPr="0006662F">
        <w:rPr>
          <w:rFonts w:cs="Tahoma"/>
        </w:rPr>
        <w:t>. I</w:t>
      </w:r>
      <w:r w:rsidR="004D3169" w:rsidRPr="0006662F">
        <w:rPr>
          <w:rFonts w:cs="Tahoma"/>
        </w:rPr>
        <w:t xml:space="preserve">t needed a machine with a powerful GPU to be able to complete </w:t>
      </w:r>
      <w:r w:rsidR="004D3169" w:rsidRPr="0006662F">
        <w:rPr>
          <w:rFonts w:cs="Tahoma"/>
          <w:lang w:val="en-US"/>
        </w:rPr>
        <w:t>them in a reasonable time.</w:t>
      </w:r>
      <w:r w:rsidR="00FD0285" w:rsidRPr="0006662F">
        <w:rPr>
          <w:rFonts w:cs="Tahoma"/>
          <w:lang w:val="en-US"/>
        </w:rPr>
        <w:t xml:space="preserve"> This meant becoming familiar with using Amazon EC2</w:t>
      </w:r>
      <w:r w:rsidR="00CE153F" w:rsidRPr="0006662F">
        <w:rPr>
          <w:rFonts w:cs="Tahoma"/>
          <w:lang w:val="en-US"/>
        </w:rPr>
        <w:t>, and finding out how to run Jupyter notebooks remotely, how to transfer large amount of data back and forth etc.</w:t>
      </w:r>
      <w:r w:rsidR="0068368F" w:rsidRPr="0006662F">
        <w:rPr>
          <w:rFonts w:cs="Tahoma"/>
          <w:lang w:val="en-US"/>
        </w:rPr>
        <w:t xml:space="preserve"> I’m pleased to have the chance to do this, as it will be a useful skill for me going forward.</w:t>
      </w:r>
    </w:p>
    <w:p w14:paraId="0915EFE1" w14:textId="77777777" w:rsidR="008E7ABD" w:rsidRDefault="008E7ABD" w:rsidP="00DD3A76"/>
    <w:p w14:paraId="1D181E4D" w14:textId="6E67A569" w:rsidR="00DD3A76" w:rsidRDefault="00DD3A76" w:rsidP="00A640EC">
      <w:pPr>
        <w:pStyle w:val="Title"/>
      </w:pPr>
      <w:r>
        <w:t>Improvement</w:t>
      </w:r>
    </w:p>
    <w:p w14:paraId="48F0F62A" w14:textId="36522676" w:rsidR="001644A3" w:rsidRDefault="00507103" w:rsidP="00DD3A76">
      <w:pPr>
        <w:rPr>
          <w:rFonts w:cs="Tahoma"/>
        </w:rPr>
      </w:pPr>
      <w:r>
        <w:t xml:space="preserve">Although the chosen model gets high accuracy scores, it’s noticeable that the </w:t>
      </w:r>
      <w:r w:rsidR="001644A3">
        <w:t>training set accuracy is a few percent higher than the validation set accuracy</w:t>
      </w:r>
      <w:r>
        <w:t>. This suggest the model is</w:t>
      </w:r>
      <w:r w:rsidR="001644A3">
        <w:t xml:space="preserve"> likely ov</w:t>
      </w:r>
      <w:r w:rsidR="00E56207">
        <w:t xml:space="preserve">er-fitting to the training data, and that </w:t>
      </w:r>
      <w:r w:rsidR="00E57F05">
        <w:rPr>
          <w:rFonts w:cs="Tahoma"/>
        </w:rPr>
        <w:t>the validation accuracy could be improved still further if the model could be made to generalize better.</w:t>
      </w:r>
      <w:r w:rsidR="00A21E21">
        <w:rPr>
          <w:rFonts w:cs="Tahoma"/>
        </w:rPr>
        <w:t xml:space="preserve"> Potential ways of doing this would be:</w:t>
      </w:r>
    </w:p>
    <w:p w14:paraId="45C43FEB" w14:textId="77777777" w:rsidR="00A21E21" w:rsidRDefault="00A21E21" w:rsidP="00DD3A76">
      <w:pPr>
        <w:rPr>
          <w:rFonts w:cs="Tahoma"/>
        </w:rPr>
      </w:pPr>
    </w:p>
    <w:p w14:paraId="47DD7679" w14:textId="5F4C6398" w:rsidR="00A21E21" w:rsidRDefault="00A21E21" w:rsidP="00A21E21">
      <w:pPr>
        <w:pStyle w:val="ListParagraph"/>
        <w:numPr>
          <w:ilvl w:val="0"/>
          <w:numId w:val="24"/>
        </w:numPr>
        <w:rPr>
          <w:rFonts w:cs="Tahoma"/>
          <w:lang w:val="en-US"/>
        </w:rPr>
      </w:pPr>
      <w:r>
        <w:rPr>
          <w:rFonts w:cs="Tahoma"/>
          <w:lang w:val="en-US"/>
        </w:rPr>
        <w:t xml:space="preserve">Using </w:t>
      </w:r>
      <w:r w:rsidR="007C73DC" w:rsidRPr="00A42BF3">
        <w:rPr>
          <w:rFonts w:cs="Tahoma"/>
          <w:i/>
          <w:iCs/>
          <w:lang w:val="en-US"/>
        </w:rPr>
        <w:t>data</w:t>
      </w:r>
      <w:r w:rsidRPr="00A42BF3">
        <w:rPr>
          <w:rFonts w:cs="Tahoma"/>
          <w:i/>
          <w:iCs/>
          <w:lang w:val="en-US"/>
        </w:rPr>
        <w:t xml:space="preserve"> augmentation</w:t>
      </w:r>
      <w:r>
        <w:rPr>
          <w:rFonts w:cs="Tahoma"/>
          <w:lang w:val="en-US"/>
        </w:rPr>
        <w:t xml:space="preserve"> </w:t>
      </w:r>
      <w:r w:rsidR="00010916">
        <w:rPr>
          <w:rFonts w:cs="Tahoma"/>
          <w:lang w:val="en-US"/>
        </w:rPr>
        <w:t xml:space="preserve">to automatically generate versions of the images that are flipped, scaled, </w:t>
      </w:r>
      <w:r w:rsidR="003B2E08">
        <w:rPr>
          <w:rFonts w:cs="Tahoma"/>
          <w:lang w:val="en-US"/>
        </w:rPr>
        <w:t xml:space="preserve">warped, </w:t>
      </w:r>
      <w:r w:rsidR="00010916">
        <w:rPr>
          <w:rFonts w:cs="Tahoma"/>
          <w:lang w:val="en-US"/>
        </w:rPr>
        <w:t>zoomed and so on.</w:t>
      </w:r>
      <w:r w:rsidR="00AD77BF">
        <w:rPr>
          <w:rFonts w:cs="Tahoma"/>
          <w:lang w:val="en-US"/>
        </w:rPr>
        <w:t xml:space="preserve"> This </w:t>
      </w:r>
      <w:r w:rsidR="00996ACB">
        <w:rPr>
          <w:rFonts w:cs="Tahoma"/>
          <w:lang w:val="en-US"/>
        </w:rPr>
        <w:t xml:space="preserve">provides additional images that the training set may not originally include, and </w:t>
      </w:r>
      <w:r w:rsidR="00AD77BF">
        <w:rPr>
          <w:rFonts w:cs="Tahoma"/>
          <w:lang w:val="en-US"/>
        </w:rPr>
        <w:t xml:space="preserve">makes the model more </w:t>
      </w:r>
      <w:r w:rsidR="00996ACB">
        <w:rPr>
          <w:rFonts w:cs="Tahoma"/>
          <w:lang w:val="en-US"/>
        </w:rPr>
        <w:t>translation-invariant.</w:t>
      </w:r>
    </w:p>
    <w:p w14:paraId="2B1B997C" w14:textId="1095B0CA" w:rsidR="0046536C" w:rsidRDefault="002C0996" w:rsidP="00A21E21">
      <w:pPr>
        <w:pStyle w:val="ListParagraph"/>
        <w:numPr>
          <w:ilvl w:val="0"/>
          <w:numId w:val="24"/>
        </w:numPr>
        <w:rPr>
          <w:rFonts w:cs="Tahoma"/>
          <w:lang w:val="en-US"/>
        </w:rPr>
      </w:pPr>
      <w:r>
        <w:rPr>
          <w:rFonts w:cs="Tahoma"/>
          <w:lang w:val="en-US"/>
        </w:rPr>
        <w:lastRenderedPageBreak/>
        <w:t xml:space="preserve">Increasing </w:t>
      </w:r>
      <w:r w:rsidRPr="002C0996">
        <w:rPr>
          <w:rFonts w:cs="Tahoma"/>
          <w:i/>
          <w:iCs/>
          <w:lang w:val="en-US"/>
        </w:rPr>
        <w:t>dropout</w:t>
      </w:r>
      <w:r>
        <w:rPr>
          <w:rFonts w:cs="Tahoma"/>
          <w:lang w:val="en-US"/>
        </w:rPr>
        <w:t xml:space="preserve">, where random </w:t>
      </w:r>
      <w:r w:rsidR="00771916">
        <w:rPr>
          <w:rFonts w:cs="Tahoma"/>
          <w:lang w:val="en-US"/>
        </w:rPr>
        <w:t>neurons</w:t>
      </w:r>
      <w:r w:rsidR="003C29CB">
        <w:rPr>
          <w:rFonts w:cs="Tahoma"/>
          <w:lang w:val="en-US"/>
        </w:rPr>
        <w:t xml:space="preserve"> of the network have their values set to 0</w:t>
      </w:r>
      <w:r>
        <w:rPr>
          <w:rFonts w:cs="Tahoma"/>
          <w:lang w:val="en-US"/>
        </w:rPr>
        <w:t>. This helps to prevent overfitting as it stops the model relying too heavily on any specific feature, as it can no longer always rely on it being there.</w:t>
      </w:r>
      <w:r w:rsidR="003465EC">
        <w:rPr>
          <w:rFonts w:cs="Tahoma"/>
          <w:lang w:val="en-US"/>
        </w:rPr>
        <w:t xml:space="preserve"> The current model uses a dropou</w:t>
      </w:r>
      <w:r w:rsidR="00D71E29">
        <w:rPr>
          <w:rFonts w:cs="Tahoma"/>
          <w:lang w:val="en-US"/>
        </w:rPr>
        <w:t xml:space="preserve">t of 50% which </w:t>
      </w:r>
      <w:r w:rsidR="003465EC">
        <w:rPr>
          <w:rFonts w:cs="Tahoma"/>
          <w:lang w:val="en-US"/>
        </w:rPr>
        <w:t>is already high</w:t>
      </w:r>
      <w:r w:rsidR="00D71E29">
        <w:rPr>
          <w:rFonts w:cs="Tahoma"/>
          <w:lang w:val="en-US"/>
        </w:rPr>
        <w:t>,</w:t>
      </w:r>
      <w:r w:rsidR="003465EC">
        <w:rPr>
          <w:rFonts w:cs="Tahoma"/>
          <w:lang w:val="en-US"/>
        </w:rPr>
        <w:t xml:space="preserve"> but perhaps going higher still would get better results.</w:t>
      </w:r>
    </w:p>
    <w:p w14:paraId="7C35948E" w14:textId="26E80557" w:rsidR="001644A3" w:rsidRPr="00092071" w:rsidRDefault="0065454B" w:rsidP="00DD3A76">
      <w:pPr>
        <w:pStyle w:val="ListParagraph"/>
        <w:numPr>
          <w:ilvl w:val="0"/>
          <w:numId w:val="24"/>
        </w:numPr>
        <w:rPr>
          <w:rFonts w:cs="Tahoma"/>
          <w:lang w:val="en-US"/>
        </w:rPr>
      </w:pPr>
      <w:r>
        <w:rPr>
          <w:rFonts w:cs="Tahoma"/>
          <w:lang w:val="en-US"/>
        </w:rPr>
        <w:t xml:space="preserve">Adding </w:t>
      </w:r>
      <w:r w:rsidRPr="0065454B">
        <w:rPr>
          <w:rFonts w:cs="Tahoma"/>
          <w:i/>
          <w:iCs/>
          <w:lang w:val="en-US"/>
        </w:rPr>
        <w:t>regularization</w:t>
      </w:r>
      <w:r>
        <w:rPr>
          <w:rFonts w:cs="Tahoma"/>
          <w:lang w:val="en-US"/>
        </w:rPr>
        <w:t xml:space="preserve">, which </w:t>
      </w:r>
      <w:r w:rsidR="000704DC">
        <w:rPr>
          <w:rFonts w:cs="Tahoma"/>
          <w:lang w:val="en-US"/>
        </w:rPr>
        <w:t>makes the network more resilient to random noise and improves</w:t>
      </w:r>
      <w:r w:rsidR="009D5E85">
        <w:rPr>
          <w:rFonts w:cs="Tahoma"/>
          <w:lang w:val="en-US"/>
        </w:rPr>
        <w:t xml:space="preserve"> its</w:t>
      </w:r>
      <w:r w:rsidR="000704DC">
        <w:rPr>
          <w:rFonts w:cs="Tahoma"/>
          <w:lang w:val="en-US"/>
        </w:rPr>
        <w:t xml:space="preserve"> generalization.</w:t>
      </w:r>
    </w:p>
    <w:p w14:paraId="3E744191" w14:textId="0D043EA1" w:rsidR="00426C33" w:rsidRDefault="00426C33" w:rsidP="009F7404">
      <w:pPr>
        <w:pStyle w:val="SectionTitle"/>
      </w:pPr>
      <w:r>
        <w:lastRenderedPageBreak/>
        <w:t>References</w:t>
      </w:r>
    </w:p>
    <w:p w14:paraId="248160DE" w14:textId="77777777" w:rsidR="00F00D3F" w:rsidRDefault="00F00D3F" w:rsidP="009F7404"/>
    <w:p w14:paraId="000B174E" w14:textId="6216ECA5" w:rsidR="009F7404" w:rsidRDefault="00482524" w:rsidP="009F7404">
      <w:proofErr w:type="spellStart"/>
      <w:r>
        <w:t>C</w:t>
      </w:r>
      <w:r w:rsidR="00F00D3F">
        <w:t>hollet</w:t>
      </w:r>
      <w:proofErr w:type="spellEnd"/>
      <w:r w:rsidR="00F00D3F">
        <w:t>, F., 2016. “</w:t>
      </w:r>
      <w:r w:rsidR="00F00D3F" w:rsidRPr="00F00D3F">
        <w:t>Building powerful image classification models using very little data</w:t>
      </w:r>
      <w:r w:rsidR="00F00D3F">
        <w:t xml:space="preserve">” available at </w:t>
      </w:r>
      <w:r w:rsidR="00F00D3F" w:rsidRPr="00F00D3F">
        <w:t>https://blog.keras.io/building-powerful-image-classification-models-using-very-little-data.html</w:t>
      </w:r>
    </w:p>
    <w:p w14:paraId="07762C66" w14:textId="77777777" w:rsidR="00482524" w:rsidRDefault="00482524" w:rsidP="009F7404"/>
    <w:p w14:paraId="721A0738" w14:textId="77777777" w:rsidR="009F7404" w:rsidRDefault="009F7404" w:rsidP="009F7404">
      <w:proofErr w:type="spellStart"/>
      <w:r>
        <w:t>Golle</w:t>
      </w:r>
      <w:proofErr w:type="spellEnd"/>
      <w:r>
        <w:t xml:space="preserve">, P., 2008, October. Machine learning attacks against the </w:t>
      </w:r>
      <w:proofErr w:type="spellStart"/>
      <w:r>
        <w:t>Asirra</w:t>
      </w:r>
      <w:proofErr w:type="spellEnd"/>
      <w:r>
        <w:t xml:space="preserve"> CAPTCHA. In </w:t>
      </w:r>
      <w:r w:rsidRPr="00A31318">
        <w:rPr>
          <w:rStyle w:val="Emphasis"/>
        </w:rPr>
        <w:t>Proceedings of the 15th ACM conference on Computer and communications security</w:t>
      </w:r>
      <w:r>
        <w:t xml:space="preserve"> (pp. 535-542). ACM.</w:t>
      </w:r>
    </w:p>
    <w:p w14:paraId="37AA19B9" w14:textId="77777777" w:rsidR="009F7404" w:rsidRDefault="009F7404" w:rsidP="009F7404"/>
    <w:p w14:paraId="6B93DB2A" w14:textId="2ACF5FA0" w:rsidR="009F7404" w:rsidRDefault="009F7404" w:rsidP="009F7404">
      <w:r>
        <w:t xml:space="preserve">Kaggle, no date. "Dogs vs. Cats Redux: Kernels Edition" available at </w:t>
      </w:r>
      <w:hyperlink r:id="rId18" w:history="1">
        <w:r w:rsidRPr="004E1CC3">
          <w:rPr>
            <w:rStyle w:val="Hyperlink"/>
          </w:rPr>
          <w:t>https://www.kaggle.com/c/dogs-vs-cats-redux-kernels-edition</w:t>
        </w:r>
      </w:hyperlink>
    </w:p>
    <w:p w14:paraId="042C1C88" w14:textId="77777777" w:rsidR="009F7404" w:rsidRDefault="009F7404" w:rsidP="009F7404"/>
    <w:p w14:paraId="2A965DF1" w14:textId="4C34D630" w:rsidR="00C66F7D" w:rsidRDefault="00C66F7D" w:rsidP="009F7404">
      <w:proofErr w:type="spellStart"/>
      <w:r>
        <w:t>Karpathy</w:t>
      </w:r>
      <w:proofErr w:type="spellEnd"/>
      <w:r>
        <w:t xml:space="preserve"> A., 2016. “Convolutional Networks” available at </w:t>
      </w:r>
      <w:hyperlink r:id="rId19" w:history="1">
        <w:r w:rsidRPr="00BB2970">
          <w:rPr>
            <w:rStyle w:val="Hyperlink"/>
          </w:rPr>
          <w:t>http://cs231n.github.io/convolutional-networks/</w:t>
        </w:r>
      </w:hyperlink>
    </w:p>
    <w:p w14:paraId="1DD19A61" w14:textId="77777777" w:rsidR="00C66F7D" w:rsidRDefault="00C66F7D" w:rsidP="009F7404"/>
    <w:p w14:paraId="224BC2C9" w14:textId="77777777" w:rsidR="009F7404" w:rsidRDefault="009F7404" w:rsidP="009F7404">
      <w:proofErr w:type="spellStart"/>
      <w:r>
        <w:t>Keras</w:t>
      </w:r>
      <w:proofErr w:type="spellEnd"/>
      <w:r>
        <w:t>, no date. "</w:t>
      </w:r>
      <w:proofErr w:type="spellStart"/>
      <w:r>
        <w:t>Keras</w:t>
      </w:r>
      <w:proofErr w:type="spellEnd"/>
      <w:r>
        <w:t xml:space="preserve"> Applications" available at https://keras.io/applications/</w:t>
      </w:r>
    </w:p>
    <w:p w14:paraId="4F7C5B7B" w14:textId="77777777" w:rsidR="009F7404" w:rsidRDefault="009F7404" w:rsidP="009F7404">
      <w:proofErr w:type="spellStart"/>
      <w:r>
        <w:t>Krizhevsky</w:t>
      </w:r>
      <w:proofErr w:type="spellEnd"/>
      <w:r>
        <w:t xml:space="preserve">, A., </w:t>
      </w:r>
      <w:proofErr w:type="spellStart"/>
      <w:r>
        <w:t>Sutskever</w:t>
      </w:r>
      <w:proofErr w:type="spellEnd"/>
      <w:r>
        <w:t xml:space="preserve">, I. and Hinton, G.E., 2012. </w:t>
      </w:r>
      <w:proofErr w:type="spellStart"/>
      <w:r>
        <w:t>Imagenet</w:t>
      </w:r>
      <w:proofErr w:type="spellEnd"/>
      <w:r>
        <w:t xml:space="preserve"> classification with deep convolutional neural networks. In </w:t>
      </w:r>
      <w:r w:rsidRPr="00A31318">
        <w:rPr>
          <w:rStyle w:val="Emphasis"/>
        </w:rPr>
        <w:t>Advances in neural information processing systems</w:t>
      </w:r>
      <w:r>
        <w:t xml:space="preserve"> (pp. 1097- 1105).</w:t>
      </w:r>
    </w:p>
    <w:p w14:paraId="69CEEFA3" w14:textId="77777777" w:rsidR="00785D1A" w:rsidRDefault="00785D1A" w:rsidP="009F7404"/>
    <w:p w14:paraId="42CC2A3D" w14:textId="50FBA2F9" w:rsidR="00785D1A" w:rsidRDefault="00785D1A" w:rsidP="00B66338">
      <w:proofErr w:type="spellStart"/>
      <w:r w:rsidRPr="00785D1A">
        <w:t>Krizhevsky</w:t>
      </w:r>
      <w:proofErr w:type="spellEnd"/>
      <w:r w:rsidRPr="00785D1A">
        <w:t xml:space="preserve">, A., </w:t>
      </w:r>
      <w:proofErr w:type="spellStart"/>
      <w:r w:rsidRPr="00785D1A">
        <w:t>Sutskever</w:t>
      </w:r>
      <w:proofErr w:type="spellEnd"/>
      <w:r w:rsidRPr="00785D1A">
        <w:t xml:space="preserve">, I. and Hinton, G.E., 2012. </w:t>
      </w:r>
      <w:r w:rsidR="00B66338">
        <w:t>ImageNet Classification with Deep Convolutional Neural Networks</w:t>
      </w:r>
      <w:r w:rsidRPr="00785D1A">
        <w:t xml:space="preserve">. In </w:t>
      </w:r>
      <w:r w:rsidRPr="00B66338">
        <w:rPr>
          <w:rStyle w:val="Emphasis"/>
        </w:rPr>
        <w:t xml:space="preserve">Advances in neural information processing systems </w:t>
      </w:r>
      <w:r w:rsidRPr="00785D1A">
        <w:t>(pp. 1097-1105).</w:t>
      </w:r>
    </w:p>
    <w:p w14:paraId="597F35C0" w14:textId="77777777" w:rsidR="00BA16C9" w:rsidRDefault="00BA16C9" w:rsidP="00B66338"/>
    <w:p w14:paraId="003DDEB8" w14:textId="724D4957" w:rsidR="00BA16C9" w:rsidRDefault="00BA16C9" w:rsidP="00B66338">
      <w:r>
        <w:t>Jain A, 2016. "</w:t>
      </w:r>
      <w:r w:rsidR="008A68A0" w:rsidRPr="008A68A0">
        <w:t xml:space="preserve"> Deep Learning for Computer Vision – Introduction to Convolution Neural Networks</w:t>
      </w:r>
      <w:r>
        <w:t>" available at</w:t>
      </w:r>
      <w:r w:rsidR="008A68A0">
        <w:t xml:space="preserve"> </w:t>
      </w:r>
      <w:hyperlink r:id="rId20" w:history="1">
        <w:r w:rsidR="008A68A0" w:rsidRPr="00BB2970">
          <w:rPr>
            <w:rStyle w:val="Hyperlink"/>
          </w:rPr>
          <w:t>https://www.analyticsvidhya.com/blog/2016/04/deep-learning-computer-vision-introduction-convolution-neural-networks/</w:t>
        </w:r>
      </w:hyperlink>
      <w:r w:rsidR="008A68A0">
        <w:t xml:space="preserve"> </w:t>
      </w:r>
    </w:p>
    <w:p w14:paraId="709436BE" w14:textId="77777777" w:rsidR="009F7404" w:rsidRDefault="009F7404" w:rsidP="009F7404"/>
    <w:p w14:paraId="4489CE66" w14:textId="7EE3B098" w:rsidR="009F7404" w:rsidRDefault="009F7404" w:rsidP="009F7404">
      <w:r>
        <w:t>Microsoft, 2007. "</w:t>
      </w:r>
      <w:proofErr w:type="spellStart"/>
      <w:r>
        <w:t>Asirra</w:t>
      </w:r>
      <w:proofErr w:type="spellEnd"/>
      <w:r>
        <w:t xml:space="preserve">: A CAPTCHA that Exploits Interest-Aligned Manual Image Categorization" available at </w:t>
      </w:r>
      <w:hyperlink r:id="rId21" w:history="1">
        <w:r w:rsidR="00C15C43" w:rsidRPr="004E1CC3">
          <w:rPr>
            <w:rStyle w:val="Hyperlink"/>
          </w:rPr>
          <w:t>https://www.microsoft.com/en-us/research/publication/asirra-a-captcha- that-exploits-interest-aligned-manual-image-categorization/</w:t>
        </w:r>
      </w:hyperlink>
    </w:p>
    <w:p w14:paraId="309DFFF7" w14:textId="77777777" w:rsidR="00C15C43" w:rsidRDefault="00C15C43" w:rsidP="009F7404"/>
    <w:p w14:paraId="7FFAB5D8" w14:textId="138104B1" w:rsidR="00C15C43" w:rsidRDefault="00C15C43" w:rsidP="009F7404">
      <w:r>
        <w:t xml:space="preserve">Olga </w:t>
      </w:r>
      <w:proofErr w:type="spellStart"/>
      <w:r>
        <w:t>Russakovsky</w:t>
      </w:r>
      <w:proofErr w:type="spellEnd"/>
      <w:r>
        <w:t xml:space="preserve">, </w:t>
      </w:r>
      <w:proofErr w:type="spellStart"/>
      <w:r>
        <w:t>Jia</w:t>
      </w:r>
      <w:proofErr w:type="spellEnd"/>
      <w:r>
        <w:t xml:space="preserve"> Deng</w:t>
      </w:r>
      <w:r w:rsidRPr="00C15C43">
        <w:t xml:space="preserve">, </w:t>
      </w:r>
      <w:proofErr w:type="spellStart"/>
      <w:r w:rsidRPr="00C15C43">
        <w:t>Hao</w:t>
      </w:r>
      <w:proofErr w:type="spellEnd"/>
      <w:r w:rsidRPr="00C15C43">
        <w:t xml:space="preserve"> Su, Jonathan Krause, Sanjeev </w:t>
      </w:r>
      <w:proofErr w:type="spellStart"/>
      <w:r w:rsidRPr="00C15C43">
        <w:t>Satheesh</w:t>
      </w:r>
      <w:proofErr w:type="spellEnd"/>
      <w:r w:rsidRPr="00C15C43">
        <w:t xml:space="preserve">, Sean Ma, </w:t>
      </w:r>
      <w:proofErr w:type="spellStart"/>
      <w:r w:rsidRPr="00C15C43">
        <w:t>Zhiheng</w:t>
      </w:r>
      <w:proofErr w:type="spellEnd"/>
      <w:r w:rsidRPr="00C15C43">
        <w:t xml:space="preserve"> Huang, Andrej </w:t>
      </w:r>
      <w:proofErr w:type="spellStart"/>
      <w:r w:rsidRPr="00C15C43">
        <w:t>Karpathy</w:t>
      </w:r>
      <w:proofErr w:type="spellEnd"/>
      <w:r w:rsidRPr="00C15C43">
        <w:t xml:space="preserve">, Aditya Khosla, Michael Bernstein, Alexander C. Berg and Li </w:t>
      </w:r>
      <w:proofErr w:type="spellStart"/>
      <w:r w:rsidRPr="00C15C43">
        <w:t>Fei-Fei</w:t>
      </w:r>
      <w:proofErr w:type="spellEnd"/>
      <w:r w:rsidRPr="00C15C43">
        <w:t xml:space="preserve">. </w:t>
      </w:r>
      <w:r w:rsidRPr="00C15C43">
        <w:rPr>
          <w:rStyle w:val="Emphasis"/>
        </w:rPr>
        <w:t>ImageNet Large Scale Visual Recognition Challenge</w:t>
      </w:r>
      <w:r w:rsidRPr="00C15C43">
        <w:t>. IJCV, 2015.</w:t>
      </w:r>
    </w:p>
    <w:p w14:paraId="3831CF3E" w14:textId="77777777" w:rsidR="0040583F" w:rsidRDefault="0040583F" w:rsidP="009F7404"/>
    <w:p w14:paraId="69E8538A" w14:textId="6F87B43C" w:rsidR="0040583F" w:rsidRPr="009F7404" w:rsidRDefault="0040583F" w:rsidP="009F7404">
      <w:proofErr w:type="spellStart"/>
      <w:r w:rsidRPr="0040583F">
        <w:t>Simonyan</w:t>
      </w:r>
      <w:proofErr w:type="spellEnd"/>
      <w:r w:rsidRPr="0040583F">
        <w:t xml:space="preserve">, K. And Zisserman, A., 2014. Very Deep Convolutional Networks for Large-scale Image Recognition. </w:t>
      </w:r>
      <w:proofErr w:type="spellStart"/>
      <w:r w:rsidRPr="0040583F">
        <w:rPr>
          <w:rStyle w:val="Emphasis"/>
        </w:rPr>
        <w:t>Arxiv</w:t>
      </w:r>
      <w:proofErr w:type="spellEnd"/>
      <w:r w:rsidRPr="0040583F">
        <w:rPr>
          <w:rStyle w:val="Emphasis"/>
        </w:rPr>
        <w:t xml:space="preserve"> Preprint Arxiv</w:t>
      </w:r>
      <w:r w:rsidRPr="0040583F">
        <w:t>:1409.1556.</w:t>
      </w:r>
    </w:p>
    <w:sectPr w:rsidR="0040583F" w:rsidRPr="009F7404" w:rsidSect="000A1560">
      <w:headerReference w:type="default" r:id="rId22"/>
      <w:headerReference w:type="first" r:id="rId23"/>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FC6E1C" w14:textId="77777777" w:rsidR="00A25690" w:rsidRDefault="00A25690">
      <w:pPr>
        <w:spacing w:line="240" w:lineRule="auto"/>
      </w:pPr>
      <w:r>
        <w:separator/>
      </w:r>
    </w:p>
  </w:endnote>
  <w:endnote w:type="continuationSeparator" w:id="0">
    <w:p w14:paraId="581254EF" w14:textId="77777777" w:rsidR="00A25690" w:rsidRDefault="00A256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Segoe UI">
    <w:altName w:val="Calibri"/>
    <w:charset w:val="00"/>
    <w:family w:val="swiss"/>
    <w:pitch w:val="variable"/>
    <w:sig w:usb0="E10022FF" w:usb1="C000E47F" w:usb2="00000029" w:usb3="00000000" w:csb0="000001DF"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DA04FF" w14:textId="77777777" w:rsidR="00A25690" w:rsidRDefault="00A25690">
      <w:pPr>
        <w:spacing w:line="240" w:lineRule="auto"/>
      </w:pPr>
      <w:r>
        <w:separator/>
      </w:r>
    </w:p>
  </w:footnote>
  <w:footnote w:type="continuationSeparator" w:id="0">
    <w:p w14:paraId="16135AAB" w14:textId="77777777" w:rsidR="00A25690" w:rsidRDefault="00A25690">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C7C38" w14:textId="72D883BE" w:rsidR="00184CD1" w:rsidRDefault="00184CD1" w:rsidP="008C7220">
    <w:pPr>
      <w:pStyle w:val="Header"/>
      <w:jc w:val="lef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CBEA3" w14:textId="2BD43694" w:rsidR="00184CD1" w:rsidRDefault="00184CD1" w:rsidP="00913392">
    <w:pPr>
      <w:pStyle w:val="Header"/>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3C06E4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5">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36663BC8"/>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1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3BA1CEB"/>
    <w:multiLevelType w:val="hybridMultilevel"/>
    <w:tmpl w:val="1ECE22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3D46D9B"/>
    <w:multiLevelType w:val="hybridMultilevel"/>
    <w:tmpl w:val="53FEC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95D4DCC"/>
    <w:multiLevelType w:val="hybridMultilevel"/>
    <w:tmpl w:val="947829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2F66350"/>
    <w:multiLevelType w:val="hybridMultilevel"/>
    <w:tmpl w:val="A9ACB85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30474E91"/>
    <w:multiLevelType w:val="hybridMultilevel"/>
    <w:tmpl w:val="B9E653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1384EFB"/>
    <w:multiLevelType w:val="hybridMultilevel"/>
    <w:tmpl w:val="D6983E4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nsid w:val="524205F8"/>
    <w:multiLevelType w:val="hybridMultilevel"/>
    <w:tmpl w:val="4B509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5AA114E6"/>
    <w:multiLevelType w:val="hybridMultilevel"/>
    <w:tmpl w:val="DE4EECAE"/>
    <w:lvl w:ilvl="0" w:tplc="08090001">
      <w:start w:val="1"/>
      <w:numFmt w:val="bullet"/>
      <w:lvlText w:val=""/>
      <w:lvlJc w:val="left"/>
      <w:pPr>
        <w:ind w:left="787" w:hanging="360"/>
      </w:pPr>
      <w:rPr>
        <w:rFonts w:ascii="Symbol" w:hAnsi="Symbol" w:hint="default"/>
      </w:rPr>
    </w:lvl>
    <w:lvl w:ilvl="1" w:tplc="08090003" w:tentative="1">
      <w:start w:val="1"/>
      <w:numFmt w:val="bullet"/>
      <w:lvlText w:val="o"/>
      <w:lvlJc w:val="left"/>
      <w:pPr>
        <w:ind w:left="1507" w:hanging="360"/>
      </w:pPr>
      <w:rPr>
        <w:rFonts w:ascii="Courier New" w:hAnsi="Courier New" w:hint="default"/>
      </w:rPr>
    </w:lvl>
    <w:lvl w:ilvl="2" w:tplc="08090005" w:tentative="1">
      <w:start w:val="1"/>
      <w:numFmt w:val="bullet"/>
      <w:lvlText w:val=""/>
      <w:lvlJc w:val="left"/>
      <w:pPr>
        <w:ind w:left="2227" w:hanging="360"/>
      </w:pPr>
      <w:rPr>
        <w:rFonts w:ascii="Wingdings" w:hAnsi="Wingdings" w:hint="default"/>
      </w:rPr>
    </w:lvl>
    <w:lvl w:ilvl="3" w:tplc="08090001" w:tentative="1">
      <w:start w:val="1"/>
      <w:numFmt w:val="bullet"/>
      <w:lvlText w:val=""/>
      <w:lvlJc w:val="left"/>
      <w:pPr>
        <w:ind w:left="2947" w:hanging="360"/>
      </w:pPr>
      <w:rPr>
        <w:rFonts w:ascii="Symbol" w:hAnsi="Symbol" w:hint="default"/>
      </w:rPr>
    </w:lvl>
    <w:lvl w:ilvl="4" w:tplc="08090003" w:tentative="1">
      <w:start w:val="1"/>
      <w:numFmt w:val="bullet"/>
      <w:lvlText w:val="o"/>
      <w:lvlJc w:val="left"/>
      <w:pPr>
        <w:ind w:left="3667" w:hanging="360"/>
      </w:pPr>
      <w:rPr>
        <w:rFonts w:ascii="Courier New" w:hAnsi="Courier New" w:hint="default"/>
      </w:rPr>
    </w:lvl>
    <w:lvl w:ilvl="5" w:tplc="08090005" w:tentative="1">
      <w:start w:val="1"/>
      <w:numFmt w:val="bullet"/>
      <w:lvlText w:val=""/>
      <w:lvlJc w:val="left"/>
      <w:pPr>
        <w:ind w:left="4387" w:hanging="360"/>
      </w:pPr>
      <w:rPr>
        <w:rFonts w:ascii="Wingdings" w:hAnsi="Wingdings" w:hint="default"/>
      </w:rPr>
    </w:lvl>
    <w:lvl w:ilvl="6" w:tplc="08090001" w:tentative="1">
      <w:start w:val="1"/>
      <w:numFmt w:val="bullet"/>
      <w:lvlText w:val=""/>
      <w:lvlJc w:val="left"/>
      <w:pPr>
        <w:ind w:left="5107" w:hanging="360"/>
      </w:pPr>
      <w:rPr>
        <w:rFonts w:ascii="Symbol" w:hAnsi="Symbol" w:hint="default"/>
      </w:rPr>
    </w:lvl>
    <w:lvl w:ilvl="7" w:tplc="08090003" w:tentative="1">
      <w:start w:val="1"/>
      <w:numFmt w:val="bullet"/>
      <w:lvlText w:val="o"/>
      <w:lvlJc w:val="left"/>
      <w:pPr>
        <w:ind w:left="5827" w:hanging="360"/>
      </w:pPr>
      <w:rPr>
        <w:rFonts w:ascii="Courier New" w:hAnsi="Courier New" w:hint="default"/>
      </w:rPr>
    </w:lvl>
    <w:lvl w:ilvl="8" w:tplc="08090005" w:tentative="1">
      <w:start w:val="1"/>
      <w:numFmt w:val="bullet"/>
      <w:lvlText w:val=""/>
      <w:lvlJc w:val="left"/>
      <w:pPr>
        <w:ind w:left="6547" w:hanging="360"/>
      </w:pPr>
      <w:rPr>
        <w:rFonts w:ascii="Wingdings" w:hAnsi="Wingdings" w:hint="default"/>
      </w:rPr>
    </w:lvl>
  </w:abstractNum>
  <w:abstractNum w:abstractNumId="21">
    <w:nsid w:val="5B1B5787"/>
    <w:multiLevelType w:val="multilevel"/>
    <w:tmpl w:val="4572ABF8"/>
    <w:numStyleLink w:val="MLAOutline"/>
  </w:abstractNum>
  <w:abstractNum w:abstractNumId="22">
    <w:nsid w:val="5C376D34"/>
    <w:multiLevelType w:val="hybridMultilevel"/>
    <w:tmpl w:val="6A444B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FE73EDA"/>
    <w:multiLevelType w:val="hybridMultilevel"/>
    <w:tmpl w:val="F02A2A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715E7AAC"/>
    <w:multiLevelType w:val="hybridMultilevel"/>
    <w:tmpl w:val="B9D4A2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7DDD5E6A"/>
    <w:multiLevelType w:val="hybridMultilevel"/>
    <w:tmpl w:val="8638A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4"/>
  </w:num>
  <w:num w:numId="12">
    <w:abstractNumId w:val="19"/>
  </w:num>
  <w:num w:numId="13">
    <w:abstractNumId w:val="21"/>
  </w:num>
  <w:num w:numId="14">
    <w:abstractNumId w:val="0"/>
  </w:num>
  <w:num w:numId="15">
    <w:abstractNumId w:val="24"/>
  </w:num>
  <w:num w:numId="16">
    <w:abstractNumId w:val="18"/>
  </w:num>
  <w:num w:numId="17">
    <w:abstractNumId w:val="22"/>
  </w:num>
  <w:num w:numId="18">
    <w:abstractNumId w:val="16"/>
  </w:num>
  <w:num w:numId="19">
    <w:abstractNumId w:val="13"/>
  </w:num>
  <w:num w:numId="20">
    <w:abstractNumId w:val="23"/>
  </w:num>
  <w:num w:numId="21">
    <w:abstractNumId w:val="12"/>
  </w:num>
  <w:num w:numId="22">
    <w:abstractNumId w:val="25"/>
  </w:num>
  <w:num w:numId="23">
    <w:abstractNumId w:val="17"/>
  </w:num>
  <w:num w:numId="24">
    <w:abstractNumId w:val="15"/>
  </w:num>
  <w:num w:numId="25">
    <w:abstractNumId w:val="11"/>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E5C"/>
    <w:rsid w:val="00003717"/>
    <w:rsid w:val="000105B6"/>
    <w:rsid w:val="00010916"/>
    <w:rsid w:val="00010CA1"/>
    <w:rsid w:val="000146F5"/>
    <w:rsid w:val="00020666"/>
    <w:rsid w:val="000223B6"/>
    <w:rsid w:val="000356CA"/>
    <w:rsid w:val="00036203"/>
    <w:rsid w:val="000362E6"/>
    <w:rsid w:val="00042789"/>
    <w:rsid w:val="00044901"/>
    <w:rsid w:val="000457BB"/>
    <w:rsid w:val="0006662F"/>
    <w:rsid w:val="00067352"/>
    <w:rsid w:val="000704DC"/>
    <w:rsid w:val="00071655"/>
    <w:rsid w:val="000754A7"/>
    <w:rsid w:val="00092071"/>
    <w:rsid w:val="00092E5F"/>
    <w:rsid w:val="00093594"/>
    <w:rsid w:val="00095EA7"/>
    <w:rsid w:val="000A1560"/>
    <w:rsid w:val="000A4C2D"/>
    <w:rsid w:val="000A66C7"/>
    <w:rsid w:val="000A70BC"/>
    <w:rsid w:val="000B286C"/>
    <w:rsid w:val="000C25EF"/>
    <w:rsid w:val="000C2E56"/>
    <w:rsid w:val="000C36B5"/>
    <w:rsid w:val="000C4FB3"/>
    <w:rsid w:val="000C6894"/>
    <w:rsid w:val="000C6BBD"/>
    <w:rsid w:val="000D17DD"/>
    <w:rsid w:val="000D2260"/>
    <w:rsid w:val="000D75E8"/>
    <w:rsid w:val="000D7BF1"/>
    <w:rsid w:val="000E27ED"/>
    <w:rsid w:val="000E29E9"/>
    <w:rsid w:val="000F0F8D"/>
    <w:rsid w:val="000F48F1"/>
    <w:rsid w:val="000F58AE"/>
    <w:rsid w:val="0010343F"/>
    <w:rsid w:val="00123BBD"/>
    <w:rsid w:val="00124678"/>
    <w:rsid w:val="001262C6"/>
    <w:rsid w:val="00136C44"/>
    <w:rsid w:val="00143E36"/>
    <w:rsid w:val="00145051"/>
    <w:rsid w:val="0015350B"/>
    <w:rsid w:val="00155007"/>
    <w:rsid w:val="00156241"/>
    <w:rsid w:val="00157D88"/>
    <w:rsid w:val="001644A3"/>
    <w:rsid w:val="00173499"/>
    <w:rsid w:val="001748FF"/>
    <w:rsid w:val="00175BB5"/>
    <w:rsid w:val="00177C21"/>
    <w:rsid w:val="00180994"/>
    <w:rsid w:val="00184CD1"/>
    <w:rsid w:val="00191C3D"/>
    <w:rsid w:val="00191D73"/>
    <w:rsid w:val="00197578"/>
    <w:rsid w:val="00197EB0"/>
    <w:rsid w:val="001A1DBE"/>
    <w:rsid w:val="001A319B"/>
    <w:rsid w:val="001A52B2"/>
    <w:rsid w:val="001A566B"/>
    <w:rsid w:val="001A7FFB"/>
    <w:rsid w:val="001B5AF7"/>
    <w:rsid w:val="001B7847"/>
    <w:rsid w:val="001C23DA"/>
    <w:rsid w:val="001C251B"/>
    <w:rsid w:val="001C40C7"/>
    <w:rsid w:val="001C57E1"/>
    <w:rsid w:val="001D0184"/>
    <w:rsid w:val="001E7C3D"/>
    <w:rsid w:val="001F372E"/>
    <w:rsid w:val="001F37EB"/>
    <w:rsid w:val="00202FE9"/>
    <w:rsid w:val="002056F1"/>
    <w:rsid w:val="00216DBA"/>
    <w:rsid w:val="00226E64"/>
    <w:rsid w:val="00227B50"/>
    <w:rsid w:val="00230AF5"/>
    <w:rsid w:val="00231C03"/>
    <w:rsid w:val="00237292"/>
    <w:rsid w:val="00241D2B"/>
    <w:rsid w:val="00251E1E"/>
    <w:rsid w:val="002579B8"/>
    <w:rsid w:val="00267BB2"/>
    <w:rsid w:val="00270676"/>
    <w:rsid w:val="00292111"/>
    <w:rsid w:val="00292AE9"/>
    <w:rsid w:val="002933C6"/>
    <w:rsid w:val="00294AC2"/>
    <w:rsid w:val="00297E4D"/>
    <w:rsid w:val="002A7E01"/>
    <w:rsid w:val="002B3E4E"/>
    <w:rsid w:val="002B60B3"/>
    <w:rsid w:val="002C0996"/>
    <w:rsid w:val="002C09D6"/>
    <w:rsid w:val="002C27A1"/>
    <w:rsid w:val="002C4085"/>
    <w:rsid w:val="002C4450"/>
    <w:rsid w:val="002C45CC"/>
    <w:rsid w:val="002C4FA1"/>
    <w:rsid w:val="002D66E9"/>
    <w:rsid w:val="002F3AD2"/>
    <w:rsid w:val="002F41B8"/>
    <w:rsid w:val="002F656D"/>
    <w:rsid w:val="002F7D43"/>
    <w:rsid w:val="003017AC"/>
    <w:rsid w:val="003032E8"/>
    <w:rsid w:val="003110FE"/>
    <w:rsid w:val="00314450"/>
    <w:rsid w:val="003172C4"/>
    <w:rsid w:val="00317753"/>
    <w:rsid w:val="00320E77"/>
    <w:rsid w:val="003247CE"/>
    <w:rsid w:val="00331D9C"/>
    <w:rsid w:val="003339F1"/>
    <w:rsid w:val="00334400"/>
    <w:rsid w:val="0033596C"/>
    <w:rsid w:val="00340F7D"/>
    <w:rsid w:val="00342218"/>
    <w:rsid w:val="003465EC"/>
    <w:rsid w:val="00347E1A"/>
    <w:rsid w:val="00351A3E"/>
    <w:rsid w:val="00357C89"/>
    <w:rsid w:val="00361E9A"/>
    <w:rsid w:val="00366B97"/>
    <w:rsid w:val="003739AA"/>
    <w:rsid w:val="003743C1"/>
    <w:rsid w:val="00375042"/>
    <w:rsid w:val="00386044"/>
    <w:rsid w:val="00390356"/>
    <w:rsid w:val="00391065"/>
    <w:rsid w:val="003A1DC2"/>
    <w:rsid w:val="003A2E43"/>
    <w:rsid w:val="003A5178"/>
    <w:rsid w:val="003B1301"/>
    <w:rsid w:val="003B2E08"/>
    <w:rsid w:val="003B59C0"/>
    <w:rsid w:val="003C0E1A"/>
    <w:rsid w:val="003C29CB"/>
    <w:rsid w:val="003C6474"/>
    <w:rsid w:val="003C6FE1"/>
    <w:rsid w:val="003D7077"/>
    <w:rsid w:val="0040014A"/>
    <w:rsid w:val="004003BF"/>
    <w:rsid w:val="0040583F"/>
    <w:rsid w:val="00412034"/>
    <w:rsid w:val="00426C33"/>
    <w:rsid w:val="004435BC"/>
    <w:rsid w:val="004453AC"/>
    <w:rsid w:val="0044553D"/>
    <w:rsid w:val="004518B8"/>
    <w:rsid w:val="004527ED"/>
    <w:rsid w:val="004542F9"/>
    <w:rsid w:val="0046536C"/>
    <w:rsid w:val="00466E3D"/>
    <w:rsid w:val="00474A06"/>
    <w:rsid w:val="00474C00"/>
    <w:rsid w:val="00475156"/>
    <w:rsid w:val="00480DBA"/>
    <w:rsid w:val="00481CD5"/>
    <w:rsid w:val="00482524"/>
    <w:rsid w:val="004876E6"/>
    <w:rsid w:val="004950E6"/>
    <w:rsid w:val="004A09CE"/>
    <w:rsid w:val="004A6AFF"/>
    <w:rsid w:val="004B4FB8"/>
    <w:rsid w:val="004C38FE"/>
    <w:rsid w:val="004C4A31"/>
    <w:rsid w:val="004C5345"/>
    <w:rsid w:val="004C6009"/>
    <w:rsid w:val="004D3169"/>
    <w:rsid w:val="004D59E1"/>
    <w:rsid w:val="004E1B7B"/>
    <w:rsid w:val="004F3F3D"/>
    <w:rsid w:val="004F5842"/>
    <w:rsid w:val="004F7925"/>
    <w:rsid w:val="004F7B25"/>
    <w:rsid w:val="00505E4B"/>
    <w:rsid w:val="00507103"/>
    <w:rsid w:val="005142F0"/>
    <w:rsid w:val="005143E4"/>
    <w:rsid w:val="005158B7"/>
    <w:rsid w:val="0052045D"/>
    <w:rsid w:val="0052554E"/>
    <w:rsid w:val="00531FEB"/>
    <w:rsid w:val="0053778B"/>
    <w:rsid w:val="00547BE2"/>
    <w:rsid w:val="00551DFA"/>
    <w:rsid w:val="00554CE6"/>
    <w:rsid w:val="005552E2"/>
    <w:rsid w:val="0057117D"/>
    <w:rsid w:val="00572EDF"/>
    <w:rsid w:val="00572F1E"/>
    <w:rsid w:val="00582D35"/>
    <w:rsid w:val="00591C34"/>
    <w:rsid w:val="00593362"/>
    <w:rsid w:val="005944D8"/>
    <w:rsid w:val="005961DB"/>
    <w:rsid w:val="0059680B"/>
    <w:rsid w:val="005971EB"/>
    <w:rsid w:val="005A4752"/>
    <w:rsid w:val="005A5746"/>
    <w:rsid w:val="005A6AB2"/>
    <w:rsid w:val="005B0FE5"/>
    <w:rsid w:val="005B1819"/>
    <w:rsid w:val="005B1EA6"/>
    <w:rsid w:val="005B6DD4"/>
    <w:rsid w:val="005C0557"/>
    <w:rsid w:val="005C1D2E"/>
    <w:rsid w:val="005C237C"/>
    <w:rsid w:val="005C736F"/>
    <w:rsid w:val="005D22DE"/>
    <w:rsid w:val="005D7ADB"/>
    <w:rsid w:val="005D7CF7"/>
    <w:rsid w:val="005E217A"/>
    <w:rsid w:val="005F69F6"/>
    <w:rsid w:val="0060516D"/>
    <w:rsid w:val="006077D2"/>
    <w:rsid w:val="00611D97"/>
    <w:rsid w:val="00613AC8"/>
    <w:rsid w:val="006208B1"/>
    <w:rsid w:val="00634EA8"/>
    <w:rsid w:val="00646AED"/>
    <w:rsid w:val="0065171C"/>
    <w:rsid w:val="0065454B"/>
    <w:rsid w:val="006571B5"/>
    <w:rsid w:val="006605D1"/>
    <w:rsid w:val="00672AE0"/>
    <w:rsid w:val="0068368F"/>
    <w:rsid w:val="00686462"/>
    <w:rsid w:val="006908B0"/>
    <w:rsid w:val="00692080"/>
    <w:rsid w:val="006935AE"/>
    <w:rsid w:val="006941AF"/>
    <w:rsid w:val="00696567"/>
    <w:rsid w:val="006A1C52"/>
    <w:rsid w:val="006B1B78"/>
    <w:rsid w:val="006B252D"/>
    <w:rsid w:val="006B3136"/>
    <w:rsid w:val="006B6AD7"/>
    <w:rsid w:val="006C0637"/>
    <w:rsid w:val="006D36B8"/>
    <w:rsid w:val="006E60E1"/>
    <w:rsid w:val="006E6507"/>
    <w:rsid w:val="006E7388"/>
    <w:rsid w:val="006F2E8D"/>
    <w:rsid w:val="006F2EC6"/>
    <w:rsid w:val="006F2F95"/>
    <w:rsid w:val="0070388E"/>
    <w:rsid w:val="00703ED4"/>
    <w:rsid w:val="007074CC"/>
    <w:rsid w:val="007101D5"/>
    <w:rsid w:val="0071510E"/>
    <w:rsid w:val="00715C3C"/>
    <w:rsid w:val="00716049"/>
    <w:rsid w:val="007208F5"/>
    <w:rsid w:val="00726D91"/>
    <w:rsid w:val="00734AF7"/>
    <w:rsid w:val="007434A6"/>
    <w:rsid w:val="00743A37"/>
    <w:rsid w:val="00745577"/>
    <w:rsid w:val="00747F17"/>
    <w:rsid w:val="00750BDD"/>
    <w:rsid w:val="00757CAD"/>
    <w:rsid w:val="00767EF1"/>
    <w:rsid w:val="00771916"/>
    <w:rsid w:val="0078563F"/>
    <w:rsid w:val="00785930"/>
    <w:rsid w:val="00785D1A"/>
    <w:rsid w:val="0078652F"/>
    <w:rsid w:val="007974E5"/>
    <w:rsid w:val="007A3412"/>
    <w:rsid w:val="007A6B1E"/>
    <w:rsid w:val="007B2D6C"/>
    <w:rsid w:val="007B31FF"/>
    <w:rsid w:val="007B5B0E"/>
    <w:rsid w:val="007C1C3E"/>
    <w:rsid w:val="007C414F"/>
    <w:rsid w:val="007C65AE"/>
    <w:rsid w:val="007C73DC"/>
    <w:rsid w:val="007C7A1C"/>
    <w:rsid w:val="007D034C"/>
    <w:rsid w:val="007D3C0A"/>
    <w:rsid w:val="007D5483"/>
    <w:rsid w:val="007F0807"/>
    <w:rsid w:val="007F27E3"/>
    <w:rsid w:val="00826C67"/>
    <w:rsid w:val="00827B9A"/>
    <w:rsid w:val="00834F65"/>
    <w:rsid w:val="0083626F"/>
    <w:rsid w:val="00845E42"/>
    <w:rsid w:val="00851CD9"/>
    <w:rsid w:val="00853DF5"/>
    <w:rsid w:val="0086577A"/>
    <w:rsid w:val="008658BF"/>
    <w:rsid w:val="008667F8"/>
    <w:rsid w:val="0087497F"/>
    <w:rsid w:val="00876D12"/>
    <w:rsid w:val="008829D5"/>
    <w:rsid w:val="008A137C"/>
    <w:rsid w:val="008A68A0"/>
    <w:rsid w:val="008B10B4"/>
    <w:rsid w:val="008C05E1"/>
    <w:rsid w:val="008C4840"/>
    <w:rsid w:val="008C7220"/>
    <w:rsid w:val="008D2F45"/>
    <w:rsid w:val="008D5C3D"/>
    <w:rsid w:val="008E09BD"/>
    <w:rsid w:val="008E0EBF"/>
    <w:rsid w:val="008E7ABD"/>
    <w:rsid w:val="008F33C1"/>
    <w:rsid w:val="00900D34"/>
    <w:rsid w:val="00905D20"/>
    <w:rsid w:val="0091241D"/>
    <w:rsid w:val="00913392"/>
    <w:rsid w:val="00914253"/>
    <w:rsid w:val="0091623B"/>
    <w:rsid w:val="0092035F"/>
    <w:rsid w:val="00920CE2"/>
    <w:rsid w:val="00927D11"/>
    <w:rsid w:val="009353E0"/>
    <w:rsid w:val="0094517F"/>
    <w:rsid w:val="009511DA"/>
    <w:rsid w:val="0095476B"/>
    <w:rsid w:val="00954BDA"/>
    <w:rsid w:val="0095550C"/>
    <w:rsid w:val="009632ED"/>
    <w:rsid w:val="00966E69"/>
    <w:rsid w:val="00967038"/>
    <w:rsid w:val="009703E5"/>
    <w:rsid w:val="0097150C"/>
    <w:rsid w:val="00972807"/>
    <w:rsid w:val="009744D5"/>
    <w:rsid w:val="0098577B"/>
    <w:rsid w:val="009861C4"/>
    <w:rsid w:val="00987C24"/>
    <w:rsid w:val="009905A7"/>
    <w:rsid w:val="00992B67"/>
    <w:rsid w:val="00996ACB"/>
    <w:rsid w:val="009A615F"/>
    <w:rsid w:val="009B441E"/>
    <w:rsid w:val="009B7249"/>
    <w:rsid w:val="009D0BA3"/>
    <w:rsid w:val="009D17CA"/>
    <w:rsid w:val="009D240E"/>
    <w:rsid w:val="009D46CE"/>
    <w:rsid w:val="009D47E8"/>
    <w:rsid w:val="009D5E85"/>
    <w:rsid w:val="009D6F44"/>
    <w:rsid w:val="009E05B0"/>
    <w:rsid w:val="009E1AA3"/>
    <w:rsid w:val="009E62B6"/>
    <w:rsid w:val="009F33C4"/>
    <w:rsid w:val="009F369D"/>
    <w:rsid w:val="009F72EF"/>
    <w:rsid w:val="009F7404"/>
    <w:rsid w:val="00A11DF1"/>
    <w:rsid w:val="00A1472B"/>
    <w:rsid w:val="00A16EEC"/>
    <w:rsid w:val="00A21E21"/>
    <w:rsid w:val="00A25690"/>
    <w:rsid w:val="00A27D64"/>
    <w:rsid w:val="00A31318"/>
    <w:rsid w:val="00A4097A"/>
    <w:rsid w:val="00A42BF3"/>
    <w:rsid w:val="00A51B08"/>
    <w:rsid w:val="00A53589"/>
    <w:rsid w:val="00A55184"/>
    <w:rsid w:val="00A605E9"/>
    <w:rsid w:val="00A640EC"/>
    <w:rsid w:val="00A702F9"/>
    <w:rsid w:val="00A71DB6"/>
    <w:rsid w:val="00A75E27"/>
    <w:rsid w:val="00A80C1D"/>
    <w:rsid w:val="00A8130B"/>
    <w:rsid w:val="00A876BD"/>
    <w:rsid w:val="00A958C3"/>
    <w:rsid w:val="00AB295D"/>
    <w:rsid w:val="00AB3E5C"/>
    <w:rsid w:val="00AB63C1"/>
    <w:rsid w:val="00AC1B24"/>
    <w:rsid w:val="00AC1F55"/>
    <w:rsid w:val="00AC296C"/>
    <w:rsid w:val="00AC5535"/>
    <w:rsid w:val="00AD3A57"/>
    <w:rsid w:val="00AD7062"/>
    <w:rsid w:val="00AD77BF"/>
    <w:rsid w:val="00AF01F1"/>
    <w:rsid w:val="00AF03DC"/>
    <w:rsid w:val="00AF059F"/>
    <w:rsid w:val="00B01109"/>
    <w:rsid w:val="00B01FB8"/>
    <w:rsid w:val="00B03AA8"/>
    <w:rsid w:val="00B05170"/>
    <w:rsid w:val="00B0737A"/>
    <w:rsid w:val="00B07C4D"/>
    <w:rsid w:val="00B108F4"/>
    <w:rsid w:val="00B10AD3"/>
    <w:rsid w:val="00B11C4C"/>
    <w:rsid w:val="00B123F7"/>
    <w:rsid w:val="00B27ED5"/>
    <w:rsid w:val="00B318BC"/>
    <w:rsid w:val="00B31AED"/>
    <w:rsid w:val="00B31C85"/>
    <w:rsid w:val="00B32A82"/>
    <w:rsid w:val="00B41382"/>
    <w:rsid w:val="00B4216C"/>
    <w:rsid w:val="00B52ED3"/>
    <w:rsid w:val="00B555F6"/>
    <w:rsid w:val="00B574E9"/>
    <w:rsid w:val="00B66338"/>
    <w:rsid w:val="00B66B52"/>
    <w:rsid w:val="00B6711C"/>
    <w:rsid w:val="00B67290"/>
    <w:rsid w:val="00B67331"/>
    <w:rsid w:val="00B84004"/>
    <w:rsid w:val="00B878AD"/>
    <w:rsid w:val="00B91C83"/>
    <w:rsid w:val="00B92849"/>
    <w:rsid w:val="00B940A8"/>
    <w:rsid w:val="00B9489A"/>
    <w:rsid w:val="00B971D1"/>
    <w:rsid w:val="00B97DD2"/>
    <w:rsid w:val="00BA1044"/>
    <w:rsid w:val="00BA16C9"/>
    <w:rsid w:val="00BA2685"/>
    <w:rsid w:val="00BA37ED"/>
    <w:rsid w:val="00BA762C"/>
    <w:rsid w:val="00BB03C2"/>
    <w:rsid w:val="00BB4DB8"/>
    <w:rsid w:val="00BC0BCA"/>
    <w:rsid w:val="00BC146B"/>
    <w:rsid w:val="00BC14B0"/>
    <w:rsid w:val="00BC4FA1"/>
    <w:rsid w:val="00BC6041"/>
    <w:rsid w:val="00BC7BA4"/>
    <w:rsid w:val="00BD2653"/>
    <w:rsid w:val="00BD289B"/>
    <w:rsid w:val="00BD7820"/>
    <w:rsid w:val="00BE0934"/>
    <w:rsid w:val="00BE40A0"/>
    <w:rsid w:val="00BE4E31"/>
    <w:rsid w:val="00BE59E7"/>
    <w:rsid w:val="00BF108B"/>
    <w:rsid w:val="00BF13BB"/>
    <w:rsid w:val="00C11CDC"/>
    <w:rsid w:val="00C13DB6"/>
    <w:rsid w:val="00C15C43"/>
    <w:rsid w:val="00C256FA"/>
    <w:rsid w:val="00C27252"/>
    <w:rsid w:val="00C3428B"/>
    <w:rsid w:val="00C5239A"/>
    <w:rsid w:val="00C53982"/>
    <w:rsid w:val="00C54826"/>
    <w:rsid w:val="00C66F7D"/>
    <w:rsid w:val="00C71315"/>
    <w:rsid w:val="00C76FFA"/>
    <w:rsid w:val="00C8012A"/>
    <w:rsid w:val="00C803E7"/>
    <w:rsid w:val="00C81535"/>
    <w:rsid w:val="00C81775"/>
    <w:rsid w:val="00C8286C"/>
    <w:rsid w:val="00C91F63"/>
    <w:rsid w:val="00C929A6"/>
    <w:rsid w:val="00C93FB3"/>
    <w:rsid w:val="00C943AD"/>
    <w:rsid w:val="00CA5061"/>
    <w:rsid w:val="00CB5782"/>
    <w:rsid w:val="00CB60B3"/>
    <w:rsid w:val="00CB7C7F"/>
    <w:rsid w:val="00CC1FE5"/>
    <w:rsid w:val="00CC31F3"/>
    <w:rsid w:val="00CC3C8E"/>
    <w:rsid w:val="00CC47C9"/>
    <w:rsid w:val="00CC4E4E"/>
    <w:rsid w:val="00CC5E0B"/>
    <w:rsid w:val="00CE153F"/>
    <w:rsid w:val="00CE2B8C"/>
    <w:rsid w:val="00CE60DD"/>
    <w:rsid w:val="00CE6AF0"/>
    <w:rsid w:val="00CF029C"/>
    <w:rsid w:val="00D07E2A"/>
    <w:rsid w:val="00D13F82"/>
    <w:rsid w:val="00D146EC"/>
    <w:rsid w:val="00D22968"/>
    <w:rsid w:val="00D27DB5"/>
    <w:rsid w:val="00D33382"/>
    <w:rsid w:val="00D33422"/>
    <w:rsid w:val="00D406E2"/>
    <w:rsid w:val="00D40D1E"/>
    <w:rsid w:val="00D4250D"/>
    <w:rsid w:val="00D556A2"/>
    <w:rsid w:val="00D6215E"/>
    <w:rsid w:val="00D6497C"/>
    <w:rsid w:val="00D71E29"/>
    <w:rsid w:val="00D720A6"/>
    <w:rsid w:val="00D81462"/>
    <w:rsid w:val="00D83B80"/>
    <w:rsid w:val="00D84CF5"/>
    <w:rsid w:val="00D84DF2"/>
    <w:rsid w:val="00D87703"/>
    <w:rsid w:val="00D8775F"/>
    <w:rsid w:val="00D87E6C"/>
    <w:rsid w:val="00D9025B"/>
    <w:rsid w:val="00D9133A"/>
    <w:rsid w:val="00D953A5"/>
    <w:rsid w:val="00DA1F8B"/>
    <w:rsid w:val="00DA3D6B"/>
    <w:rsid w:val="00DB0C4E"/>
    <w:rsid w:val="00DC24A1"/>
    <w:rsid w:val="00DC3E6B"/>
    <w:rsid w:val="00DC4726"/>
    <w:rsid w:val="00DD11C1"/>
    <w:rsid w:val="00DD38B1"/>
    <w:rsid w:val="00DD3A76"/>
    <w:rsid w:val="00DD66FE"/>
    <w:rsid w:val="00DE282A"/>
    <w:rsid w:val="00DF23F9"/>
    <w:rsid w:val="00DF3393"/>
    <w:rsid w:val="00E00188"/>
    <w:rsid w:val="00E23B86"/>
    <w:rsid w:val="00E34831"/>
    <w:rsid w:val="00E36690"/>
    <w:rsid w:val="00E56207"/>
    <w:rsid w:val="00E57F05"/>
    <w:rsid w:val="00E62278"/>
    <w:rsid w:val="00E71DFE"/>
    <w:rsid w:val="00E72845"/>
    <w:rsid w:val="00E730A8"/>
    <w:rsid w:val="00E730C2"/>
    <w:rsid w:val="00E83755"/>
    <w:rsid w:val="00E85FCD"/>
    <w:rsid w:val="00E96635"/>
    <w:rsid w:val="00EA0A42"/>
    <w:rsid w:val="00EA0AA8"/>
    <w:rsid w:val="00EA2581"/>
    <w:rsid w:val="00EA2F62"/>
    <w:rsid w:val="00EA4782"/>
    <w:rsid w:val="00EC5C0E"/>
    <w:rsid w:val="00EC77C7"/>
    <w:rsid w:val="00ED4A99"/>
    <w:rsid w:val="00ED560F"/>
    <w:rsid w:val="00EE00BD"/>
    <w:rsid w:val="00EE17D9"/>
    <w:rsid w:val="00EF28AA"/>
    <w:rsid w:val="00F00D3F"/>
    <w:rsid w:val="00F035F5"/>
    <w:rsid w:val="00F12085"/>
    <w:rsid w:val="00F12447"/>
    <w:rsid w:val="00F13552"/>
    <w:rsid w:val="00F14AA8"/>
    <w:rsid w:val="00F21375"/>
    <w:rsid w:val="00F26603"/>
    <w:rsid w:val="00F33186"/>
    <w:rsid w:val="00F405D3"/>
    <w:rsid w:val="00F50087"/>
    <w:rsid w:val="00F76EA5"/>
    <w:rsid w:val="00F80D4F"/>
    <w:rsid w:val="00FA1593"/>
    <w:rsid w:val="00FB69B5"/>
    <w:rsid w:val="00FC3B9B"/>
    <w:rsid w:val="00FC714B"/>
    <w:rsid w:val="00FD0285"/>
    <w:rsid w:val="00FE4C7C"/>
    <w:rsid w:val="00FE727C"/>
    <w:rsid w:val="00FF4BC8"/>
    <w:rsid w:val="00FF55B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1F9E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50BDD"/>
    <w:pPr>
      <w:suppressAutoHyphens/>
      <w:spacing w:line="360" w:lineRule="auto"/>
      <w:ind w:firstLine="0"/>
    </w:pPr>
    <w:rPr>
      <w:sz w:val="28"/>
      <w:lang w:val="en-GB"/>
    </w:rPr>
  </w:style>
  <w:style w:type="paragraph" w:styleId="Heading1">
    <w:name w:val="heading 1"/>
    <w:basedOn w:val="Normal"/>
    <w:next w:val="Normal"/>
    <w:link w:val="Heading1Char"/>
    <w:uiPriority w:val="9"/>
    <w:qFormat/>
    <w:pPr>
      <w:keepNext/>
      <w:keepLines/>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pPr>
      <w:keepNext/>
      <w:keepLines/>
      <w:outlineLvl w:val="1"/>
    </w:pPr>
    <w:rPr>
      <w:rFonts w:asciiTheme="majorHAnsi" w:eastAsiaTheme="majorEastAsia" w:hAnsiTheme="majorHAnsi" w:cstheme="majorBidi"/>
    </w:rPr>
  </w:style>
  <w:style w:type="paragraph" w:styleId="Heading3">
    <w:name w:val="heading 3"/>
    <w:basedOn w:val="Normal"/>
    <w:next w:val="Normal"/>
    <w:link w:val="Heading3Char"/>
    <w:uiPriority w:val="9"/>
    <w:unhideWhenUsed/>
    <w:qFormat/>
    <w:pPr>
      <w:keepNext/>
      <w:keepLines/>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pPr>
      <w:keepNext/>
      <w:keepLines/>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pPr>
      <w:keepNext/>
      <w:keepLines/>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475156"/>
    <w:pPr>
      <w:jc w:val="center"/>
    </w:pPr>
    <w:rPr>
      <w:sz w:val="40"/>
    </w:rPr>
  </w:style>
  <w:style w:type="character" w:customStyle="1" w:styleId="HeaderChar">
    <w:name w:val="Header Char"/>
    <w:basedOn w:val="DefaultParagraphFont"/>
    <w:link w:val="Header"/>
    <w:uiPriority w:val="99"/>
    <w:rsid w:val="00475156"/>
    <w:rPr>
      <w:sz w:val="40"/>
      <w:lang w:val="en-GB"/>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Bibliography">
    <w:name w:val="Bibliography"/>
    <w:basedOn w:val="Normal"/>
    <w:next w:val="Normal"/>
    <w:uiPriority w:val="37"/>
    <w:unhideWhenUsed/>
    <w:qFormat/>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pPr>
    <w:rPr>
      <w:i/>
      <w:iCs/>
      <w:color w:val="DDDDD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szCs w:val="16"/>
    </w:rPr>
  </w:style>
  <w:style w:type="character" w:customStyle="1" w:styleId="BodyText3Char">
    <w:name w:val="Body Text 3 Char"/>
    <w:basedOn w:val="DefaultParagraphFont"/>
    <w:link w:val="BodyText3"/>
    <w:uiPriority w:val="99"/>
    <w:semiHidden/>
    <w:rPr>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szCs w:val="16"/>
    </w:rPr>
  </w:style>
  <w:style w:type="character" w:customStyle="1" w:styleId="BodyTextIndent3Char">
    <w:name w:val="Body Text Indent 3 Char"/>
    <w:basedOn w:val="DefaultParagraphFont"/>
    <w:link w:val="BodyTextIndent3"/>
    <w:uiPriority w:val="99"/>
    <w:semiHidden/>
    <w:rPr>
      <w:sz w:val="16"/>
      <w:szCs w:val="16"/>
    </w:rPr>
  </w:style>
  <w:style w:type="paragraph" w:styleId="Caption">
    <w:name w:val="caption"/>
    <w:basedOn w:val="Normal"/>
    <w:next w:val="Normal"/>
    <w:uiPriority w:val="35"/>
    <w:semiHidden/>
    <w:unhideWhenUsed/>
    <w:qFormat/>
    <w:pPr>
      <w:spacing w:after="200" w:line="240" w:lineRule="auto"/>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pPr>
    <w:rPr>
      <w:rFonts w:asciiTheme="majorHAnsi" w:eastAsiaTheme="majorEastAsia" w:hAnsiTheme="majorHAnsi" w:cstheme="majorBidi"/>
      <w:sz w:val="20"/>
      <w:szCs w:val="20"/>
    </w:rPr>
  </w:style>
  <w:style w:type="paragraph" w:customStyle="1" w:styleId="TableTitle">
    <w:name w:val="Table Title"/>
    <w:basedOn w:val="Normal"/>
    <w:next w:val="Normal"/>
    <w:uiPriority w:val="3"/>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sz w:val="20"/>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0"/>
      <w:szCs w:val="20"/>
    </w:rPr>
  </w:style>
  <w:style w:type="character" w:customStyle="1" w:styleId="MacroTextChar">
    <w:name w:val="Macro Text Char"/>
    <w:basedOn w:val="DefaultParagraphFont"/>
    <w:link w:val="MacroText"/>
    <w:uiPriority w:val="99"/>
    <w:semiHidden/>
    <w:rPr>
      <w:rFonts w:ascii="Consolas" w:hAnsi="Consolas" w:cs="Consolas"/>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sz w:val="21"/>
      <w:szCs w:val="21"/>
    </w:rPr>
  </w:style>
  <w:style w:type="paragraph" w:styleId="Quote">
    <w:name w:val="Quote"/>
    <w:basedOn w:val="Normal"/>
    <w:next w:val="Normal"/>
    <w:link w:val="QuoteChar"/>
    <w:uiPriority w:val="5"/>
    <w:qFormat/>
    <w:pPr>
      <w:ind w:left="1440"/>
    </w:pPr>
  </w:style>
  <w:style w:type="character" w:customStyle="1" w:styleId="QuoteChar">
    <w:name w:val="Quote Char"/>
    <w:basedOn w:val="DefaultParagraphFont"/>
    <w:link w:val="Quote"/>
    <w:uiPriority w:val="5"/>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itle">
    <w:name w:val="Title"/>
    <w:basedOn w:val="Normal"/>
    <w:next w:val="Normal"/>
    <w:link w:val="TitleChar"/>
    <w:uiPriority w:val="2"/>
    <w:qFormat/>
    <w:rsid w:val="00A75E27"/>
    <w:rPr>
      <w:rFonts w:asciiTheme="majorHAnsi" w:eastAsiaTheme="majorEastAsia" w:hAnsiTheme="majorHAnsi" w:cstheme="majorBidi"/>
      <w:b/>
      <w:spacing w:val="-10"/>
      <w:kern w:val="28"/>
      <w:sz w:val="32"/>
    </w:rPr>
  </w:style>
  <w:style w:type="character" w:customStyle="1" w:styleId="TitleChar">
    <w:name w:val="Title Char"/>
    <w:basedOn w:val="DefaultParagraphFont"/>
    <w:link w:val="Title"/>
    <w:uiPriority w:val="2"/>
    <w:rsid w:val="00A75E27"/>
    <w:rPr>
      <w:rFonts w:asciiTheme="majorHAnsi" w:eastAsiaTheme="majorEastAsia" w:hAnsiTheme="majorHAnsi" w:cstheme="majorBidi"/>
      <w:b/>
      <w:spacing w:val="-10"/>
      <w:kern w:val="28"/>
      <w:sz w:val="32"/>
      <w:lang w:val="en-GB"/>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40"/>
    </w:pPr>
  </w:style>
  <w:style w:type="paragraph" w:styleId="TOC3">
    <w:name w:val="toc 3"/>
    <w:basedOn w:val="Normal"/>
    <w:next w:val="Normal"/>
    <w:autoRedefine/>
    <w:uiPriority w:val="39"/>
    <w:semiHidden/>
    <w:unhideWhenUsed/>
    <w:pPr>
      <w:spacing w:after="100"/>
      <w:ind w:left="480"/>
    </w:p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Emphasis">
    <w:name w:val="Emphasis"/>
    <w:basedOn w:val="DefaultParagraphFont"/>
    <w:uiPriority w:val="2"/>
    <w:qFormat/>
    <w:rPr>
      <w:i/>
      <w:iCs/>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LAresearchpapertable">
    <w:name w:val="MLA research paper table"/>
    <w:basedOn w:val="TableNormal"/>
    <w:uiPriority w:val="99"/>
    <w:pPr>
      <w:spacing w:before="240"/>
      <w:ind w:left="72" w:right="72" w:firstLine="0"/>
    </w:pPr>
    <w:tblPr>
      <w:tblInd w:w="0" w:type="dxa"/>
      <w:tblBorders>
        <w:top w:val="single" w:sz="4" w:space="0" w:color="auto"/>
        <w:bottom w:val="single" w:sz="4" w:space="0" w:color="auto"/>
      </w:tblBorders>
      <w:tblCellMar>
        <w:top w:w="0" w:type="dxa"/>
        <w:left w:w="0" w:type="dxa"/>
        <w:bottom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4"/>
    <w:qFormat/>
    <w:pPr>
      <w:spacing w:before="240"/>
    </w:pPr>
  </w:style>
  <w:style w:type="paragraph" w:customStyle="1" w:styleId="TableNote">
    <w:name w:val="Table Note"/>
    <w:basedOn w:val="Normal"/>
    <w:uiPriority w:val="4"/>
    <w:qFormat/>
    <w:pPr>
      <w:numPr>
        <w:numId w:val="11"/>
      </w:numPr>
    </w:pPr>
  </w:style>
  <w:style w:type="paragraph" w:customStyle="1" w:styleId="SectionTitle">
    <w:name w:val="Section Title"/>
    <w:basedOn w:val="Normal"/>
    <w:next w:val="Normal"/>
    <w:uiPriority w:val="3"/>
    <w:qFormat/>
    <w:rsid w:val="008829D5"/>
    <w:pPr>
      <w:pageBreakBefore/>
      <w:jc w:val="center"/>
      <w:outlineLvl w:val="0"/>
    </w:pPr>
    <w:rPr>
      <w:b/>
      <w:sz w:val="40"/>
    </w:r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unhideWhenUsed/>
    <w:rsid w:val="009F7404"/>
    <w:rPr>
      <w:color w:val="5F5F5F" w:themeColor="hyperlink"/>
      <w:u w:val="single"/>
    </w:rPr>
  </w:style>
  <w:style w:type="character" w:styleId="FollowedHyperlink">
    <w:name w:val="FollowedHyperlink"/>
    <w:basedOn w:val="DefaultParagraphFont"/>
    <w:uiPriority w:val="99"/>
    <w:semiHidden/>
    <w:unhideWhenUsed/>
    <w:rsid w:val="00A31318"/>
    <w:rPr>
      <w:color w:val="919191" w:themeColor="followedHyperlink"/>
      <w:u w:val="single"/>
    </w:rPr>
  </w:style>
  <w:style w:type="paragraph" w:styleId="ListParagraph">
    <w:name w:val="List Paragraph"/>
    <w:basedOn w:val="Normal"/>
    <w:uiPriority w:val="34"/>
    <w:unhideWhenUsed/>
    <w:qFormat/>
    <w:rsid w:val="00123BBD"/>
    <w:pPr>
      <w:ind w:left="720"/>
      <w:contextualSpacing/>
    </w:pPr>
  </w:style>
  <w:style w:type="character" w:customStyle="1" w:styleId="kn2">
    <w:name w:val="kn2"/>
    <w:basedOn w:val="DefaultParagraphFont"/>
    <w:rsid w:val="006F2F95"/>
  </w:style>
  <w:style w:type="character" w:customStyle="1" w:styleId="nn2">
    <w:name w:val="nn2"/>
    <w:basedOn w:val="DefaultParagraphFont"/>
    <w:rsid w:val="006F2F95"/>
  </w:style>
  <w:style w:type="character" w:customStyle="1" w:styleId="n">
    <w:name w:val="n"/>
    <w:basedOn w:val="DefaultParagraphFont"/>
    <w:rsid w:val="006F2F95"/>
  </w:style>
  <w:style w:type="character" w:customStyle="1" w:styleId="p">
    <w:name w:val="p"/>
    <w:basedOn w:val="DefaultParagraphFont"/>
    <w:rsid w:val="006F2F95"/>
  </w:style>
  <w:style w:type="character" w:customStyle="1" w:styleId="k2">
    <w:name w:val="k2"/>
    <w:basedOn w:val="DefaultParagraphFont"/>
    <w:rsid w:val="006F2F95"/>
  </w:style>
  <w:style w:type="character" w:customStyle="1" w:styleId="o2">
    <w:name w:val="o2"/>
    <w:basedOn w:val="DefaultParagraphFont"/>
    <w:rsid w:val="006F2F95"/>
  </w:style>
  <w:style w:type="character" w:customStyle="1" w:styleId="s12">
    <w:name w:val="s12"/>
    <w:basedOn w:val="DefaultParagraphFont"/>
    <w:rsid w:val="006F2F95"/>
  </w:style>
  <w:style w:type="character" w:customStyle="1" w:styleId="c12">
    <w:name w:val="c12"/>
    <w:basedOn w:val="DefaultParagraphFont"/>
    <w:rsid w:val="006F2F95"/>
  </w:style>
  <w:style w:type="character" w:customStyle="1" w:styleId="s22">
    <w:name w:val="s22"/>
    <w:basedOn w:val="DefaultParagraphFont"/>
    <w:rsid w:val="006F2F95"/>
  </w:style>
  <w:style w:type="character" w:customStyle="1" w:styleId="mi2">
    <w:name w:val="mi2"/>
    <w:basedOn w:val="DefaultParagraphFont"/>
    <w:rsid w:val="006F2F95"/>
  </w:style>
  <w:style w:type="character" w:customStyle="1" w:styleId="nf2">
    <w:name w:val="nf2"/>
    <w:basedOn w:val="DefaultParagraphFont"/>
    <w:rsid w:val="006F2F95"/>
  </w:style>
  <w:style w:type="character" w:customStyle="1" w:styleId="ow2">
    <w:name w:val="ow2"/>
    <w:basedOn w:val="DefaultParagraphFont"/>
    <w:rsid w:val="006F2F95"/>
  </w:style>
  <w:style w:type="character" w:customStyle="1" w:styleId="nb2">
    <w:name w:val="nb2"/>
    <w:basedOn w:val="DefaultParagraphFont"/>
    <w:rsid w:val="006F2F95"/>
  </w:style>
  <w:style w:type="character" w:customStyle="1" w:styleId="mf2">
    <w:name w:val="mf2"/>
    <w:basedOn w:val="DefaultParagraphFont"/>
    <w:rsid w:val="006F2F95"/>
  </w:style>
  <w:style w:type="character" w:customStyle="1" w:styleId="bp2">
    <w:name w:val="bp2"/>
    <w:basedOn w:val="DefaultParagraphFont"/>
    <w:rsid w:val="006F2F95"/>
  </w:style>
  <w:style w:type="table" w:styleId="TableGridLight">
    <w:name w:val="Grid Table Light"/>
    <w:basedOn w:val="TableNormal"/>
    <w:uiPriority w:val="40"/>
    <w:rsid w:val="00AC1B24"/>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2">
    <w:name w:val="Plain Table 2"/>
    <w:basedOn w:val="TableNormal"/>
    <w:uiPriority w:val="42"/>
    <w:rsid w:val="00AC1B24"/>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AC1B24"/>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AC1B24"/>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AC1B24"/>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41056230">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12402455">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60599616">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858858090">
      <w:bodyDiv w:val="1"/>
      <w:marLeft w:val="0"/>
      <w:marRight w:val="0"/>
      <w:marTop w:val="0"/>
      <w:marBottom w:val="0"/>
      <w:divBdr>
        <w:top w:val="none" w:sz="0" w:space="0" w:color="auto"/>
        <w:left w:val="none" w:sz="0" w:space="0" w:color="auto"/>
        <w:bottom w:val="none" w:sz="0" w:space="0" w:color="auto"/>
        <w:right w:val="none" w:sz="0" w:space="0" w:color="auto"/>
      </w:divBdr>
      <w:divsChild>
        <w:div w:id="363020781">
          <w:marLeft w:val="0"/>
          <w:marRight w:val="0"/>
          <w:marTop w:val="0"/>
          <w:marBottom w:val="0"/>
          <w:divBdr>
            <w:top w:val="none" w:sz="0" w:space="0" w:color="auto"/>
            <w:left w:val="none" w:sz="0" w:space="0" w:color="auto"/>
            <w:bottom w:val="none" w:sz="0" w:space="0" w:color="auto"/>
            <w:right w:val="none" w:sz="0" w:space="0" w:color="auto"/>
          </w:divBdr>
          <w:divsChild>
            <w:div w:id="157123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43079342">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19992327">
      <w:bodyDiv w:val="1"/>
      <w:marLeft w:val="0"/>
      <w:marRight w:val="0"/>
      <w:marTop w:val="0"/>
      <w:marBottom w:val="0"/>
      <w:divBdr>
        <w:top w:val="none" w:sz="0" w:space="0" w:color="auto"/>
        <w:left w:val="none" w:sz="0" w:space="0" w:color="auto"/>
        <w:bottom w:val="none" w:sz="0" w:space="0" w:color="auto"/>
        <w:right w:val="none" w:sz="0" w:space="0" w:color="auto"/>
      </w:divBdr>
    </w:div>
    <w:div w:id="1348558748">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368212642">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28832990">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2055733516">
      <w:bodyDiv w:val="1"/>
      <w:marLeft w:val="0"/>
      <w:marRight w:val="0"/>
      <w:marTop w:val="0"/>
      <w:marBottom w:val="0"/>
      <w:divBdr>
        <w:top w:val="none" w:sz="0" w:space="0" w:color="auto"/>
        <w:left w:val="none" w:sz="0" w:space="0" w:color="auto"/>
        <w:bottom w:val="none" w:sz="0" w:space="0" w:color="auto"/>
        <w:right w:val="none" w:sz="0" w:space="0" w:color="auto"/>
      </w:divBdr>
      <w:divsChild>
        <w:div w:id="276527556">
          <w:marLeft w:val="0"/>
          <w:marRight w:val="0"/>
          <w:marTop w:val="0"/>
          <w:marBottom w:val="0"/>
          <w:divBdr>
            <w:top w:val="none" w:sz="0" w:space="0" w:color="auto"/>
            <w:left w:val="none" w:sz="0" w:space="0" w:color="auto"/>
            <w:bottom w:val="none" w:sz="0" w:space="0" w:color="auto"/>
            <w:right w:val="none" w:sz="0" w:space="0" w:color="auto"/>
          </w:divBdr>
          <w:divsChild>
            <w:div w:id="922489004">
              <w:marLeft w:val="0"/>
              <w:marRight w:val="0"/>
              <w:marTop w:val="0"/>
              <w:marBottom w:val="0"/>
              <w:divBdr>
                <w:top w:val="none" w:sz="0" w:space="0" w:color="auto"/>
                <w:left w:val="none" w:sz="0" w:space="0" w:color="auto"/>
                <w:bottom w:val="none" w:sz="0" w:space="0" w:color="auto"/>
                <w:right w:val="none" w:sz="0" w:space="0" w:color="auto"/>
              </w:divBdr>
              <w:divsChild>
                <w:div w:id="566379827">
                  <w:marLeft w:val="0"/>
                  <w:marRight w:val="0"/>
                  <w:marTop w:val="0"/>
                  <w:marBottom w:val="0"/>
                  <w:divBdr>
                    <w:top w:val="single" w:sz="6" w:space="4" w:color="auto"/>
                    <w:left w:val="single" w:sz="6" w:space="4" w:color="auto"/>
                    <w:bottom w:val="single" w:sz="6" w:space="4" w:color="auto"/>
                    <w:right w:val="single" w:sz="6" w:space="4" w:color="auto"/>
                  </w:divBdr>
                  <w:divsChild>
                    <w:div w:id="500047185">
                      <w:marLeft w:val="0"/>
                      <w:marRight w:val="0"/>
                      <w:marTop w:val="0"/>
                      <w:marBottom w:val="0"/>
                      <w:divBdr>
                        <w:top w:val="none" w:sz="0" w:space="0" w:color="auto"/>
                        <w:left w:val="none" w:sz="0" w:space="0" w:color="auto"/>
                        <w:bottom w:val="none" w:sz="0" w:space="0" w:color="auto"/>
                        <w:right w:val="none" w:sz="0" w:space="0" w:color="auto"/>
                      </w:divBdr>
                      <w:divsChild>
                        <w:div w:id="1581863249">
                          <w:marLeft w:val="0"/>
                          <w:marRight w:val="0"/>
                          <w:marTop w:val="0"/>
                          <w:marBottom w:val="0"/>
                          <w:divBdr>
                            <w:top w:val="none" w:sz="0" w:space="0" w:color="auto"/>
                            <w:left w:val="none" w:sz="0" w:space="0" w:color="auto"/>
                            <w:bottom w:val="none" w:sz="0" w:space="0" w:color="auto"/>
                            <w:right w:val="none" w:sz="0" w:space="0" w:color="auto"/>
                          </w:divBdr>
                          <w:divsChild>
                            <w:div w:id="1989819639">
                              <w:marLeft w:val="0"/>
                              <w:marRight w:val="0"/>
                              <w:marTop w:val="0"/>
                              <w:marBottom w:val="0"/>
                              <w:divBdr>
                                <w:top w:val="single" w:sz="6" w:space="0" w:color="CFCFCF"/>
                                <w:left w:val="single" w:sz="6" w:space="0" w:color="CFCFCF"/>
                                <w:bottom w:val="single" w:sz="6" w:space="0" w:color="CFCFCF"/>
                                <w:right w:val="single" w:sz="6" w:space="0" w:color="CFCFCF"/>
                              </w:divBdr>
                              <w:divsChild>
                                <w:div w:id="61027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945544">
                      <w:marLeft w:val="0"/>
                      <w:marRight w:val="0"/>
                      <w:marTop w:val="0"/>
                      <w:marBottom w:val="0"/>
                      <w:divBdr>
                        <w:top w:val="none" w:sz="0" w:space="0" w:color="auto"/>
                        <w:left w:val="none" w:sz="0" w:space="0" w:color="auto"/>
                        <w:bottom w:val="none" w:sz="0" w:space="0" w:color="auto"/>
                        <w:right w:val="none" w:sz="0" w:space="0" w:color="auto"/>
                      </w:divBdr>
                      <w:divsChild>
                        <w:div w:id="1244147296">
                          <w:marLeft w:val="0"/>
                          <w:marRight w:val="0"/>
                          <w:marTop w:val="0"/>
                          <w:marBottom w:val="0"/>
                          <w:divBdr>
                            <w:top w:val="none" w:sz="0" w:space="0" w:color="auto"/>
                            <w:left w:val="none" w:sz="0" w:space="0" w:color="auto"/>
                            <w:bottom w:val="none" w:sz="0" w:space="0" w:color="auto"/>
                            <w:right w:val="none" w:sz="0" w:space="0" w:color="auto"/>
                          </w:divBdr>
                          <w:divsChild>
                            <w:div w:id="2146388966">
                              <w:marLeft w:val="0"/>
                              <w:marRight w:val="0"/>
                              <w:marTop w:val="0"/>
                              <w:marBottom w:val="0"/>
                              <w:divBdr>
                                <w:top w:val="none" w:sz="0" w:space="0" w:color="auto"/>
                                <w:left w:val="none" w:sz="0" w:space="0" w:color="auto"/>
                                <w:bottom w:val="none" w:sz="0" w:space="0" w:color="auto"/>
                                <w:right w:val="none" w:sz="0" w:space="0" w:color="auto"/>
                              </w:divBdr>
                              <w:divsChild>
                                <w:div w:id="130045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463559">
                  <w:marLeft w:val="0"/>
                  <w:marRight w:val="0"/>
                  <w:marTop w:val="0"/>
                  <w:marBottom w:val="0"/>
                  <w:divBdr>
                    <w:top w:val="single" w:sz="6" w:space="4" w:color="auto"/>
                    <w:left w:val="single" w:sz="6" w:space="4" w:color="auto"/>
                    <w:bottom w:val="single" w:sz="6" w:space="4" w:color="auto"/>
                    <w:right w:val="single" w:sz="6" w:space="4" w:color="auto"/>
                  </w:divBdr>
                  <w:divsChild>
                    <w:div w:id="1614938644">
                      <w:marLeft w:val="0"/>
                      <w:marRight w:val="0"/>
                      <w:marTop w:val="0"/>
                      <w:marBottom w:val="0"/>
                      <w:divBdr>
                        <w:top w:val="none" w:sz="0" w:space="0" w:color="auto"/>
                        <w:left w:val="none" w:sz="0" w:space="0" w:color="auto"/>
                        <w:bottom w:val="none" w:sz="0" w:space="0" w:color="auto"/>
                        <w:right w:val="none" w:sz="0" w:space="0" w:color="auto"/>
                      </w:divBdr>
                      <w:divsChild>
                        <w:div w:id="124021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18638">
                  <w:marLeft w:val="0"/>
                  <w:marRight w:val="0"/>
                  <w:marTop w:val="0"/>
                  <w:marBottom w:val="0"/>
                  <w:divBdr>
                    <w:top w:val="single" w:sz="6" w:space="4" w:color="auto"/>
                    <w:left w:val="single" w:sz="6" w:space="4" w:color="auto"/>
                    <w:bottom w:val="single" w:sz="6" w:space="4" w:color="auto"/>
                    <w:right w:val="single" w:sz="6" w:space="4" w:color="auto"/>
                  </w:divBdr>
                  <w:divsChild>
                    <w:div w:id="1110780179">
                      <w:marLeft w:val="0"/>
                      <w:marRight w:val="0"/>
                      <w:marTop w:val="0"/>
                      <w:marBottom w:val="0"/>
                      <w:divBdr>
                        <w:top w:val="none" w:sz="0" w:space="0" w:color="auto"/>
                        <w:left w:val="none" w:sz="0" w:space="0" w:color="auto"/>
                        <w:bottom w:val="none" w:sz="0" w:space="0" w:color="auto"/>
                        <w:right w:val="none" w:sz="0" w:space="0" w:color="auto"/>
                      </w:divBdr>
                      <w:divsChild>
                        <w:div w:id="791939605">
                          <w:marLeft w:val="0"/>
                          <w:marRight w:val="0"/>
                          <w:marTop w:val="0"/>
                          <w:marBottom w:val="0"/>
                          <w:divBdr>
                            <w:top w:val="none" w:sz="0" w:space="0" w:color="auto"/>
                            <w:left w:val="none" w:sz="0" w:space="0" w:color="auto"/>
                            <w:bottom w:val="none" w:sz="0" w:space="0" w:color="auto"/>
                            <w:right w:val="none" w:sz="0" w:space="0" w:color="auto"/>
                          </w:divBdr>
                          <w:divsChild>
                            <w:div w:id="1142188628">
                              <w:marLeft w:val="0"/>
                              <w:marRight w:val="0"/>
                              <w:marTop w:val="0"/>
                              <w:marBottom w:val="0"/>
                              <w:divBdr>
                                <w:top w:val="single" w:sz="6" w:space="0" w:color="CFCFCF"/>
                                <w:left w:val="single" w:sz="6" w:space="0" w:color="CFCFCF"/>
                                <w:bottom w:val="single" w:sz="6" w:space="0" w:color="CFCFCF"/>
                                <w:right w:val="single" w:sz="6" w:space="0" w:color="CFCFCF"/>
                              </w:divBdr>
                              <w:divsChild>
                                <w:div w:id="65984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986917">
                  <w:marLeft w:val="0"/>
                  <w:marRight w:val="0"/>
                  <w:marTop w:val="0"/>
                  <w:marBottom w:val="0"/>
                  <w:divBdr>
                    <w:top w:val="single" w:sz="6" w:space="4" w:color="auto"/>
                    <w:left w:val="single" w:sz="6" w:space="4" w:color="auto"/>
                    <w:bottom w:val="single" w:sz="6" w:space="4" w:color="auto"/>
                    <w:right w:val="single" w:sz="6" w:space="4" w:color="auto"/>
                  </w:divBdr>
                  <w:divsChild>
                    <w:div w:id="1132136739">
                      <w:marLeft w:val="0"/>
                      <w:marRight w:val="0"/>
                      <w:marTop w:val="0"/>
                      <w:marBottom w:val="0"/>
                      <w:divBdr>
                        <w:top w:val="none" w:sz="0" w:space="0" w:color="auto"/>
                        <w:left w:val="none" w:sz="0" w:space="0" w:color="auto"/>
                        <w:bottom w:val="none" w:sz="0" w:space="0" w:color="auto"/>
                        <w:right w:val="none" w:sz="0" w:space="0" w:color="auto"/>
                      </w:divBdr>
                      <w:divsChild>
                        <w:div w:id="156375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93010">
                  <w:marLeft w:val="0"/>
                  <w:marRight w:val="0"/>
                  <w:marTop w:val="0"/>
                  <w:marBottom w:val="0"/>
                  <w:divBdr>
                    <w:top w:val="single" w:sz="6" w:space="4" w:color="auto"/>
                    <w:left w:val="single" w:sz="6" w:space="4" w:color="auto"/>
                    <w:bottom w:val="single" w:sz="6" w:space="4" w:color="auto"/>
                    <w:right w:val="single" w:sz="6" w:space="4" w:color="auto"/>
                  </w:divBdr>
                  <w:divsChild>
                    <w:div w:id="1828476835">
                      <w:marLeft w:val="0"/>
                      <w:marRight w:val="0"/>
                      <w:marTop w:val="0"/>
                      <w:marBottom w:val="0"/>
                      <w:divBdr>
                        <w:top w:val="none" w:sz="0" w:space="0" w:color="auto"/>
                        <w:left w:val="none" w:sz="0" w:space="0" w:color="auto"/>
                        <w:bottom w:val="none" w:sz="0" w:space="0" w:color="auto"/>
                        <w:right w:val="none" w:sz="0" w:space="0" w:color="auto"/>
                      </w:divBdr>
                      <w:divsChild>
                        <w:div w:id="915825387">
                          <w:marLeft w:val="0"/>
                          <w:marRight w:val="0"/>
                          <w:marTop w:val="0"/>
                          <w:marBottom w:val="0"/>
                          <w:divBdr>
                            <w:top w:val="none" w:sz="0" w:space="0" w:color="auto"/>
                            <w:left w:val="none" w:sz="0" w:space="0" w:color="auto"/>
                            <w:bottom w:val="none" w:sz="0" w:space="0" w:color="auto"/>
                            <w:right w:val="none" w:sz="0" w:space="0" w:color="auto"/>
                          </w:divBdr>
                          <w:divsChild>
                            <w:div w:id="366222149">
                              <w:marLeft w:val="0"/>
                              <w:marRight w:val="0"/>
                              <w:marTop w:val="0"/>
                              <w:marBottom w:val="0"/>
                              <w:divBdr>
                                <w:top w:val="single" w:sz="6" w:space="0" w:color="CFCFCF"/>
                                <w:left w:val="single" w:sz="6" w:space="0" w:color="CFCFCF"/>
                                <w:bottom w:val="single" w:sz="6" w:space="0" w:color="CFCFCF"/>
                                <w:right w:val="single" w:sz="6" w:space="0" w:color="CFCFCF"/>
                              </w:divBdr>
                              <w:divsChild>
                                <w:div w:id="131598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378178">
                  <w:marLeft w:val="0"/>
                  <w:marRight w:val="0"/>
                  <w:marTop w:val="0"/>
                  <w:marBottom w:val="0"/>
                  <w:divBdr>
                    <w:top w:val="single" w:sz="6" w:space="4" w:color="auto"/>
                    <w:left w:val="single" w:sz="6" w:space="4" w:color="auto"/>
                    <w:bottom w:val="single" w:sz="6" w:space="4" w:color="auto"/>
                    <w:right w:val="single" w:sz="6" w:space="4" w:color="auto"/>
                  </w:divBdr>
                  <w:divsChild>
                    <w:div w:id="1250311193">
                      <w:marLeft w:val="0"/>
                      <w:marRight w:val="0"/>
                      <w:marTop w:val="0"/>
                      <w:marBottom w:val="0"/>
                      <w:divBdr>
                        <w:top w:val="none" w:sz="0" w:space="0" w:color="auto"/>
                        <w:left w:val="none" w:sz="0" w:space="0" w:color="auto"/>
                        <w:bottom w:val="none" w:sz="0" w:space="0" w:color="auto"/>
                        <w:right w:val="none" w:sz="0" w:space="0" w:color="auto"/>
                      </w:divBdr>
                      <w:divsChild>
                        <w:div w:id="57547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765034">
                  <w:marLeft w:val="0"/>
                  <w:marRight w:val="0"/>
                  <w:marTop w:val="0"/>
                  <w:marBottom w:val="0"/>
                  <w:divBdr>
                    <w:top w:val="single" w:sz="6" w:space="4" w:color="auto"/>
                    <w:left w:val="single" w:sz="6" w:space="4" w:color="auto"/>
                    <w:bottom w:val="single" w:sz="6" w:space="4" w:color="auto"/>
                    <w:right w:val="single" w:sz="6" w:space="4" w:color="auto"/>
                  </w:divBdr>
                  <w:divsChild>
                    <w:div w:id="653264585">
                      <w:marLeft w:val="0"/>
                      <w:marRight w:val="0"/>
                      <w:marTop w:val="0"/>
                      <w:marBottom w:val="0"/>
                      <w:divBdr>
                        <w:top w:val="none" w:sz="0" w:space="0" w:color="auto"/>
                        <w:left w:val="none" w:sz="0" w:space="0" w:color="auto"/>
                        <w:bottom w:val="none" w:sz="0" w:space="0" w:color="auto"/>
                        <w:right w:val="none" w:sz="0" w:space="0" w:color="auto"/>
                      </w:divBdr>
                      <w:divsChild>
                        <w:div w:id="316154293">
                          <w:marLeft w:val="0"/>
                          <w:marRight w:val="0"/>
                          <w:marTop w:val="0"/>
                          <w:marBottom w:val="0"/>
                          <w:divBdr>
                            <w:top w:val="none" w:sz="0" w:space="0" w:color="auto"/>
                            <w:left w:val="none" w:sz="0" w:space="0" w:color="auto"/>
                            <w:bottom w:val="none" w:sz="0" w:space="0" w:color="auto"/>
                            <w:right w:val="none" w:sz="0" w:space="0" w:color="auto"/>
                          </w:divBdr>
                          <w:divsChild>
                            <w:div w:id="1934706113">
                              <w:marLeft w:val="0"/>
                              <w:marRight w:val="0"/>
                              <w:marTop w:val="0"/>
                              <w:marBottom w:val="0"/>
                              <w:divBdr>
                                <w:top w:val="single" w:sz="6" w:space="0" w:color="CFCFCF"/>
                                <w:left w:val="single" w:sz="6" w:space="0" w:color="CFCFCF"/>
                                <w:bottom w:val="single" w:sz="6" w:space="0" w:color="CFCFCF"/>
                                <w:right w:val="single" w:sz="6" w:space="0" w:color="CFCFCF"/>
                              </w:divBdr>
                              <w:divsChild>
                                <w:div w:id="806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647366">
                  <w:marLeft w:val="0"/>
                  <w:marRight w:val="0"/>
                  <w:marTop w:val="0"/>
                  <w:marBottom w:val="0"/>
                  <w:divBdr>
                    <w:top w:val="single" w:sz="6" w:space="4" w:color="auto"/>
                    <w:left w:val="single" w:sz="6" w:space="4" w:color="auto"/>
                    <w:bottom w:val="single" w:sz="6" w:space="4" w:color="auto"/>
                    <w:right w:val="single" w:sz="6" w:space="4" w:color="auto"/>
                  </w:divBdr>
                  <w:divsChild>
                    <w:div w:id="558635125">
                      <w:marLeft w:val="0"/>
                      <w:marRight w:val="0"/>
                      <w:marTop w:val="0"/>
                      <w:marBottom w:val="0"/>
                      <w:divBdr>
                        <w:top w:val="none" w:sz="0" w:space="0" w:color="auto"/>
                        <w:left w:val="none" w:sz="0" w:space="0" w:color="auto"/>
                        <w:bottom w:val="none" w:sz="0" w:space="0" w:color="auto"/>
                        <w:right w:val="none" w:sz="0" w:space="0" w:color="auto"/>
                      </w:divBdr>
                      <w:divsChild>
                        <w:div w:id="42218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29219">
                  <w:marLeft w:val="0"/>
                  <w:marRight w:val="0"/>
                  <w:marTop w:val="0"/>
                  <w:marBottom w:val="0"/>
                  <w:divBdr>
                    <w:top w:val="single" w:sz="6" w:space="4" w:color="auto"/>
                    <w:left w:val="single" w:sz="6" w:space="4" w:color="auto"/>
                    <w:bottom w:val="single" w:sz="6" w:space="4" w:color="auto"/>
                    <w:right w:val="single" w:sz="6" w:space="4" w:color="auto"/>
                  </w:divBdr>
                  <w:divsChild>
                    <w:div w:id="1231772537">
                      <w:marLeft w:val="0"/>
                      <w:marRight w:val="0"/>
                      <w:marTop w:val="0"/>
                      <w:marBottom w:val="0"/>
                      <w:divBdr>
                        <w:top w:val="none" w:sz="0" w:space="0" w:color="auto"/>
                        <w:left w:val="none" w:sz="0" w:space="0" w:color="auto"/>
                        <w:bottom w:val="none" w:sz="0" w:space="0" w:color="auto"/>
                        <w:right w:val="none" w:sz="0" w:space="0" w:color="auto"/>
                      </w:divBdr>
                      <w:divsChild>
                        <w:div w:id="712853134">
                          <w:marLeft w:val="0"/>
                          <w:marRight w:val="0"/>
                          <w:marTop w:val="0"/>
                          <w:marBottom w:val="0"/>
                          <w:divBdr>
                            <w:top w:val="none" w:sz="0" w:space="0" w:color="auto"/>
                            <w:left w:val="none" w:sz="0" w:space="0" w:color="auto"/>
                            <w:bottom w:val="none" w:sz="0" w:space="0" w:color="auto"/>
                            <w:right w:val="none" w:sz="0" w:space="0" w:color="auto"/>
                          </w:divBdr>
                          <w:divsChild>
                            <w:div w:id="1473668254">
                              <w:marLeft w:val="0"/>
                              <w:marRight w:val="0"/>
                              <w:marTop w:val="0"/>
                              <w:marBottom w:val="0"/>
                              <w:divBdr>
                                <w:top w:val="single" w:sz="6" w:space="0" w:color="CFCFCF"/>
                                <w:left w:val="single" w:sz="6" w:space="0" w:color="CFCFCF"/>
                                <w:bottom w:val="single" w:sz="6" w:space="0" w:color="CFCFCF"/>
                                <w:right w:val="single" w:sz="6" w:space="0" w:color="CFCFCF"/>
                              </w:divBdr>
                              <w:divsChild>
                                <w:div w:id="135207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509906">
                  <w:marLeft w:val="0"/>
                  <w:marRight w:val="0"/>
                  <w:marTop w:val="0"/>
                  <w:marBottom w:val="0"/>
                  <w:divBdr>
                    <w:top w:val="single" w:sz="6" w:space="4" w:color="auto"/>
                    <w:left w:val="single" w:sz="6" w:space="4" w:color="auto"/>
                    <w:bottom w:val="single" w:sz="6" w:space="4" w:color="auto"/>
                    <w:right w:val="single" w:sz="6" w:space="4" w:color="auto"/>
                  </w:divBdr>
                  <w:divsChild>
                    <w:div w:id="1432582745">
                      <w:marLeft w:val="0"/>
                      <w:marRight w:val="0"/>
                      <w:marTop w:val="0"/>
                      <w:marBottom w:val="0"/>
                      <w:divBdr>
                        <w:top w:val="none" w:sz="0" w:space="0" w:color="auto"/>
                        <w:left w:val="none" w:sz="0" w:space="0" w:color="auto"/>
                        <w:bottom w:val="none" w:sz="0" w:space="0" w:color="auto"/>
                        <w:right w:val="none" w:sz="0" w:space="0" w:color="auto"/>
                      </w:divBdr>
                      <w:divsChild>
                        <w:div w:id="106387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9962">
                  <w:marLeft w:val="0"/>
                  <w:marRight w:val="0"/>
                  <w:marTop w:val="0"/>
                  <w:marBottom w:val="0"/>
                  <w:divBdr>
                    <w:top w:val="single" w:sz="6" w:space="4" w:color="auto"/>
                    <w:left w:val="single" w:sz="6" w:space="4" w:color="auto"/>
                    <w:bottom w:val="single" w:sz="6" w:space="4" w:color="auto"/>
                    <w:right w:val="single" w:sz="6" w:space="4" w:color="auto"/>
                  </w:divBdr>
                  <w:divsChild>
                    <w:div w:id="1066143416">
                      <w:marLeft w:val="0"/>
                      <w:marRight w:val="0"/>
                      <w:marTop w:val="0"/>
                      <w:marBottom w:val="0"/>
                      <w:divBdr>
                        <w:top w:val="none" w:sz="0" w:space="0" w:color="auto"/>
                        <w:left w:val="none" w:sz="0" w:space="0" w:color="auto"/>
                        <w:bottom w:val="none" w:sz="0" w:space="0" w:color="auto"/>
                        <w:right w:val="none" w:sz="0" w:space="0" w:color="auto"/>
                      </w:divBdr>
                      <w:divsChild>
                        <w:div w:id="1344285994">
                          <w:marLeft w:val="0"/>
                          <w:marRight w:val="0"/>
                          <w:marTop w:val="0"/>
                          <w:marBottom w:val="0"/>
                          <w:divBdr>
                            <w:top w:val="none" w:sz="0" w:space="0" w:color="auto"/>
                            <w:left w:val="none" w:sz="0" w:space="0" w:color="auto"/>
                            <w:bottom w:val="none" w:sz="0" w:space="0" w:color="auto"/>
                            <w:right w:val="none" w:sz="0" w:space="0" w:color="auto"/>
                          </w:divBdr>
                          <w:divsChild>
                            <w:div w:id="1256862532">
                              <w:marLeft w:val="0"/>
                              <w:marRight w:val="0"/>
                              <w:marTop w:val="0"/>
                              <w:marBottom w:val="0"/>
                              <w:divBdr>
                                <w:top w:val="single" w:sz="6" w:space="0" w:color="CFCFCF"/>
                                <w:left w:val="single" w:sz="6" w:space="0" w:color="CFCFCF"/>
                                <w:bottom w:val="single" w:sz="6" w:space="0" w:color="CFCFCF"/>
                                <w:right w:val="single" w:sz="6" w:space="0" w:color="CFCFCF"/>
                              </w:divBdr>
                              <w:divsChild>
                                <w:div w:id="103265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607492">
                  <w:marLeft w:val="0"/>
                  <w:marRight w:val="0"/>
                  <w:marTop w:val="0"/>
                  <w:marBottom w:val="0"/>
                  <w:divBdr>
                    <w:top w:val="single" w:sz="6" w:space="4" w:color="auto"/>
                    <w:left w:val="single" w:sz="6" w:space="4" w:color="auto"/>
                    <w:bottom w:val="single" w:sz="6" w:space="4" w:color="auto"/>
                    <w:right w:val="single" w:sz="6" w:space="4" w:color="auto"/>
                  </w:divBdr>
                  <w:divsChild>
                    <w:div w:id="1077557978">
                      <w:marLeft w:val="0"/>
                      <w:marRight w:val="0"/>
                      <w:marTop w:val="0"/>
                      <w:marBottom w:val="0"/>
                      <w:divBdr>
                        <w:top w:val="none" w:sz="0" w:space="0" w:color="auto"/>
                        <w:left w:val="none" w:sz="0" w:space="0" w:color="auto"/>
                        <w:bottom w:val="none" w:sz="0" w:space="0" w:color="auto"/>
                        <w:right w:val="none" w:sz="0" w:space="0" w:color="auto"/>
                      </w:divBdr>
                      <w:divsChild>
                        <w:div w:id="20581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38229">
                  <w:marLeft w:val="0"/>
                  <w:marRight w:val="0"/>
                  <w:marTop w:val="0"/>
                  <w:marBottom w:val="0"/>
                  <w:divBdr>
                    <w:top w:val="single" w:sz="6" w:space="4" w:color="auto"/>
                    <w:left w:val="single" w:sz="6" w:space="4" w:color="auto"/>
                    <w:bottom w:val="single" w:sz="6" w:space="4" w:color="auto"/>
                    <w:right w:val="single" w:sz="6" w:space="4" w:color="auto"/>
                  </w:divBdr>
                  <w:divsChild>
                    <w:div w:id="2057728964">
                      <w:marLeft w:val="0"/>
                      <w:marRight w:val="0"/>
                      <w:marTop w:val="0"/>
                      <w:marBottom w:val="0"/>
                      <w:divBdr>
                        <w:top w:val="none" w:sz="0" w:space="0" w:color="auto"/>
                        <w:left w:val="none" w:sz="0" w:space="0" w:color="auto"/>
                        <w:bottom w:val="none" w:sz="0" w:space="0" w:color="auto"/>
                        <w:right w:val="none" w:sz="0" w:space="0" w:color="auto"/>
                      </w:divBdr>
                      <w:divsChild>
                        <w:div w:id="1935241831">
                          <w:marLeft w:val="0"/>
                          <w:marRight w:val="0"/>
                          <w:marTop w:val="0"/>
                          <w:marBottom w:val="0"/>
                          <w:divBdr>
                            <w:top w:val="none" w:sz="0" w:space="0" w:color="auto"/>
                            <w:left w:val="none" w:sz="0" w:space="0" w:color="auto"/>
                            <w:bottom w:val="none" w:sz="0" w:space="0" w:color="auto"/>
                            <w:right w:val="none" w:sz="0" w:space="0" w:color="auto"/>
                          </w:divBdr>
                          <w:divsChild>
                            <w:div w:id="1821729538">
                              <w:marLeft w:val="0"/>
                              <w:marRight w:val="0"/>
                              <w:marTop w:val="0"/>
                              <w:marBottom w:val="0"/>
                              <w:divBdr>
                                <w:top w:val="single" w:sz="6" w:space="0" w:color="CFCFCF"/>
                                <w:left w:val="single" w:sz="6" w:space="0" w:color="CFCFCF"/>
                                <w:bottom w:val="single" w:sz="6" w:space="0" w:color="CFCFCF"/>
                                <w:right w:val="single" w:sz="6" w:space="0" w:color="CFCFCF"/>
                              </w:divBdr>
                              <w:divsChild>
                                <w:div w:id="122659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936952">
                  <w:marLeft w:val="0"/>
                  <w:marRight w:val="0"/>
                  <w:marTop w:val="0"/>
                  <w:marBottom w:val="0"/>
                  <w:divBdr>
                    <w:top w:val="single" w:sz="6" w:space="4" w:color="auto"/>
                    <w:left w:val="single" w:sz="6" w:space="4" w:color="auto"/>
                    <w:bottom w:val="single" w:sz="6" w:space="4" w:color="auto"/>
                    <w:right w:val="single" w:sz="6" w:space="4" w:color="auto"/>
                  </w:divBdr>
                  <w:divsChild>
                    <w:div w:id="75057774">
                      <w:marLeft w:val="0"/>
                      <w:marRight w:val="0"/>
                      <w:marTop w:val="0"/>
                      <w:marBottom w:val="0"/>
                      <w:divBdr>
                        <w:top w:val="none" w:sz="0" w:space="0" w:color="auto"/>
                        <w:left w:val="none" w:sz="0" w:space="0" w:color="auto"/>
                        <w:bottom w:val="none" w:sz="0" w:space="0" w:color="auto"/>
                        <w:right w:val="none" w:sz="0" w:space="0" w:color="auto"/>
                      </w:divBdr>
                      <w:divsChild>
                        <w:div w:id="178155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6450">
                  <w:marLeft w:val="0"/>
                  <w:marRight w:val="0"/>
                  <w:marTop w:val="0"/>
                  <w:marBottom w:val="0"/>
                  <w:divBdr>
                    <w:top w:val="single" w:sz="6" w:space="4" w:color="auto"/>
                    <w:left w:val="single" w:sz="6" w:space="4" w:color="auto"/>
                    <w:bottom w:val="single" w:sz="6" w:space="4" w:color="auto"/>
                    <w:right w:val="single" w:sz="6" w:space="4" w:color="auto"/>
                  </w:divBdr>
                  <w:divsChild>
                    <w:div w:id="693578186">
                      <w:marLeft w:val="0"/>
                      <w:marRight w:val="0"/>
                      <w:marTop w:val="0"/>
                      <w:marBottom w:val="0"/>
                      <w:divBdr>
                        <w:top w:val="none" w:sz="0" w:space="0" w:color="auto"/>
                        <w:left w:val="none" w:sz="0" w:space="0" w:color="auto"/>
                        <w:bottom w:val="none" w:sz="0" w:space="0" w:color="auto"/>
                        <w:right w:val="none" w:sz="0" w:space="0" w:color="auto"/>
                      </w:divBdr>
                      <w:divsChild>
                        <w:div w:id="1287463259">
                          <w:marLeft w:val="0"/>
                          <w:marRight w:val="0"/>
                          <w:marTop w:val="0"/>
                          <w:marBottom w:val="0"/>
                          <w:divBdr>
                            <w:top w:val="none" w:sz="0" w:space="0" w:color="auto"/>
                            <w:left w:val="none" w:sz="0" w:space="0" w:color="auto"/>
                            <w:bottom w:val="none" w:sz="0" w:space="0" w:color="auto"/>
                            <w:right w:val="none" w:sz="0" w:space="0" w:color="auto"/>
                          </w:divBdr>
                          <w:divsChild>
                            <w:div w:id="297996698">
                              <w:marLeft w:val="0"/>
                              <w:marRight w:val="0"/>
                              <w:marTop w:val="0"/>
                              <w:marBottom w:val="0"/>
                              <w:divBdr>
                                <w:top w:val="single" w:sz="6" w:space="0" w:color="CFCFCF"/>
                                <w:left w:val="single" w:sz="6" w:space="0" w:color="CFCFCF"/>
                                <w:bottom w:val="single" w:sz="6" w:space="0" w:color="CFCFCF"/>
                                <w:right w:val="single" w:sz="6" w:space="0" w:color="CFCFCF"/>
                              </w:divBdr>
                              <w:divsChild>
                                <w:div w:id="59764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259463">
                      <w:marLeft w:val="0"/>
                      <w:marRight w:val="0"/>
                      <w:marTop w:val="0"/>
                      <w:marBottom w:val="0"/>
                      <w:divBdr>
                        <w:top w:val="none" w:sz="0" w:space="0" w:color="auto"/>
                        <w:left w:val="none" w:sz="0" w:space="0" w:color="auto"/>
                        <w:bottom w:val="none" w:sz="0" w:space="0" w:color="auto"/>
                        <w:right w:val="none" w:sz="0" w:space="0" w:color="auto"/>
                      </w:divBdr>
                      <w:divsChild>
                        <w:div w:id="647171118">
                          <w:marLeft w:val="0"/>
                          <w:marRight w:val="0"/>
                          <w:marTop w:val="0"/>
                          <w:marBottom w:val="0"/>
                          <w:divBdr>
                            <w:top w:val="none" w:sz="0" w:space="0" w:color="auto"/>
                            <w:left w:val="none" w:sz="0" w:space="0" w:color="auto"/>
                            <w:bottom w:val="none" w:sz="0" w:space="0" w:color="auto"/>
                            <w:right w:val="none" w:sz="0" w:space="0" w:color="auto"/>
                          </w:divBdr>
                          <w:divsChild>
                            <w:div w:id="965936963">
                              <w:marLeft w:val="0"/>
                              <w:marRight w:val="0"/>
                              <w:marTop w:val="0"/>
                              <w:marBottom w:val="0"/>
                              <w:divBdr>
                                <w:top w:val="none" w:sz="0" w:space="0" w:color="auto"/>
                                <w:left w:val="none" w:sz="0" w:space="0" w:color="auto"/>
                                <w:bottom w:val="none" w:sz="0" w:space="0" w:color="auto"/>
                                <w:right w:val="none" w:sz="0" w:space="0" w:color="auto"/>
                              </w:divBdr>
                              <w:divsChild>
                                <w:div w:id="98462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547359">
                  <w:marLeft w:val="0"/>
                  <w:marRight w:val="0"/>
                  <w:marTop w:val="0"/>
                  <w:marBottom w:val="0"/>
                  <w:divBdr>
                    <w:top w:val="single" w:sz="6" w:space="4" w:color="auto"/>
                    <w:left w:val="single" w:sz="6" w:space="4" w:color="auto"/>
                    <w:bottom w:val="single" w:sz="6" w:space="4" w:color="auto"/>
                    <w:right w:val="single" w:sz="6" w:space="4" w:color="auto"/>
                  </w:divBdr>
                  <w:divsChild>
                    <w:div w:id="344139856">
                      <w:marLeft w:val="0"/>
                      <w:marRight w:val="0"/>
                      <w:marTop w:val="0"/>
                      <w:marBottom w:val="0"/>
                      <w:divBdr>
                        <w:top w:val="none" w:sz="0" w:space="0" w:color="auto"/>
                        <w:left w:val="none" w:sz="0" w:space="0" w:color="auto"/>
                        <w:bottom w:val="none" w:sz="0" w:space="0" w:color="auto"/>
                        <w:right w:val="none" w:sz="0" w:space="0" w:color="auto"/>
                      </w:divBdr>
                      <w:divsChild>
                        <w:div w:id="184014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79477">
                  <w:marLeft w:val="0"/>
                  <w:marRight w:val="0"/>
                  <w:marTop w:val="0"/>
                  <w:marBottom w:val="0"/>
                  <w:divBdr>
                    <w:top w:val="single" w:sz="6" w:space="4" w:color="auto"/>
                    <w:left w:val="single" w:sz="6" w:space="4" w:color="auto"/>
                    <w:bottom w:val="single" w:sz="6" w:space="4" w:color="auto"/>
                    <w:right w:val="single" w:sz="6" w:space="4" w:color="auto"/>
                  </w:divBdr>
                  <w:divsChild>
                    <w:div w:id="1462069395">
                      <w:marLeft w:val="0"/>
                      <w:marRight w:val="0"/>
                      <w:marTop w:val="0"/>
                      <w:marBottom w:val="0"/>
                      <w:divBdr>
                        <w:top w:val="none" w:sz="0" w:space="0" w:color="auto"/>
                        <w:left w:val="none" w:sz="0" w:space="0" w:color="auto"/>
                        <w:bottom w:val="none" w:sz="0" w:space="0" w:color="auto"/>
                        <w:right w:val="none" w:sz="0" w:space="0" w:color="auto"/>
                      </w:divBdr>
                      <w:divsChild>
                        <w:div w:id="777530543">
                          <w:marLeft w:val="0"/>
                          <w:marRight w:val="0"/>
                          <w:marTop w:val="0"/>
                          <w:marBottom w:val="0"/>
                          <w:divBdr>
                            <w:top w:val="none" w:sz="0" w:space="0" w:color="auto"/>
                            <w:left w:val="none" w:sz="0" w:space="0" w:color="auto"/>
                            <w:bottom w:val="none" w:sz="0" w:space="0" w:color="auto"/>
                            <w:right w:val="none" w:sz="0" w:space="0" w:color="auto"/>
                          </w:divBdr>
                          <w:divsChild>
                            <w:div w:id="1966812625">
                              <w:marLeft w:val="0"/>
                              <w:marRight w:val="0"/>
                              <w:marTop w:val="0"/>
                              <w:marBottom w:val="0"/>
                              <w:divBdr>
                                <w:top w:val="single" w:sz="6" w:space="0" w:color="CFCFCF"/>
                                <w:left w:val="single" w:sz="6" w:space="0" w:color="CFCFCF"/>
                                <w:bottom w:val="single" w:sz="6" w:space="0" w:color="CFCFCF"/>
                                <w:right w:val="single" w:sz="6" w:space="0" w:color="CFCFCF"/>
                              </w:divBdr>
                              <w:divsChild>
                                <w:div w:id="23744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878641">
                      <w:marLeft w:val="0"/>
                      <w:marRight w:val="0"/>
                      <w:marTop w:val="0"/>
                      <w:marBottom w:val="0"/>
                      <w:divBdr>
                        <w:top w:val="none" w:sz="0" w:space="0" w:color="auto"/>
                        <w:left w:val="none" w:sz="0" w:space="0" w:color="auto"/>
                        <w:bottom w:val="none" w:sz="0" w:space="0" w:color="auto"/>
                        <w:right w:val="none" w:sz="0" w:space="0" w:color="auto"/>
                      </w:divBdr>
                      <w:divsChild>
                        <w:div w:id="1006787538">
                          <w:marLeft w:val="0"/>
                          <w:marRight w:val="0"/>
                          <w:marTop w:val="0"/>
                          <w:marBottom w:val="0"/>
                          <w:divBdr>
                            <w:top w:val="none" w:sz="0" w:space="0" w:color="auto"/>
                            <w:left w:val="none" w:sz="0" w:space="0" w:color="auto"/>
                            <w:bottom w:val="none" w:sz="0" w:space="0" w:color="auto"/>
                            <w:right w:val="none" w:sz="0" w:space="0" w:color="auto"/>
                          </w:divBdr>
                          <w:divsChild>
                            <w:div w:id="88625252">
                              <w:marLeft w:val="0"/>
                              <w:marRight w:val="0"/>
                              <w:marTop w:val="0"/>
                              <w:marBottom w:val="0"/>
                              <w:divBdr>
                                <w:top w:val="none" w:sz="0" w:space="0" w:color="auto"/>
                                <w:left w:val="none" w:sz="0" w:space="0" w:color="auto"/>
                                <w:bottom w:val="none" w:sz="0" w:space="0" w:color="auto"/>
                                <w:right w:val="none" w:sz="0" w:space="0" w:color="auto"/>
                              </w:divBdr>
                              <w:divsChild>
                                <w:div w:id="1894269867">
                                  <w:marLeft w:val="0"/>
                                  <w:marRight w:val="0"/>
                                  <w:marTop w:val="0"/>
                                  <w:marBottom w:val="0"/>
                                  <w:divBdr>
                                    <w:top w:val="none" w:sz="0" w:space="0" w:color="auto"/>
                                    <w:left w:val="none" w:sz="0" w:space="0" w:color="auto"/>
                                    <w:bottom w:val="none" w:sz="0" w:space="0" w:color="auto"/>
                                    <w:right w:val="none" w:sz="0" w:space="0" w:color="auto"/>
                                  </w:divBdr>
                                </w:div>
                              </w:divsChild>
                            </w:div>
                            <w:div w:id="4800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185699">
                  <w:marLeft w:val="0"/>
                  <w:marRight w:val="0"/>
                  <w:marTop w:val="0"/>
                  <w:marBottom w:val="0"/>
                  <w:divBdr>
                    <w:top w:val="single" w:sz="6" w:space="4" w:color="auto"/>
                    <w:left w:val="single" w:sz="6" w:space="4" w:color="auto"/>
                    <w:bottom w:val="single" w:sz="6" w:space="4" w:color="auto"/>
                    <w:right w:val="single" w:sz="6" w:space="4" w:color="auto"/>
                  </w:divBdr>
                  <w:divsChild>
                    <w:div w:id="974485395">
                      <w:marLeft w:val="0"/>
                      <w:marRight w:val="0"/>
                      <w:marTop w:val="0"/>
                      <w:marBottom w:val="0"/>
                      <w:divBdr>
                        <w:top w:val="none" w:sz="0" w:space="0" w:color="auto"/>
                        <w:left w:val="none" w:sz="0" w:space="0" w:color="auto"/>
                        <w:bottom w:val="none" w:sz="0" w:space="0" w:color="auto"/>
                        <w:right w:val="none" w:sz="0" w:space="0" w:color="auto"/>
                      </w:divBdr>
                      <w:divsChild>
                        <w:div w:id="524246821">
                          <w:marLeft w:val="0"/>
                          <w:marRight w:val="0"/>
                          <w:marTop w:val="0"/>
                          <w:marBottom w:val="0"/>
                          <w:divBdr>
                            <w:top w:val="none" w:sz="0" w:space="0" w:color="auto"/>
                            <w:left w:val="none" w:sz="0" w:space="0" w:color="auto"/>
                            <w:bottom w:val="none" w:sz="0" w:space="0" w:color="auto"/>
                            <w:right w:val="none" w:sz="0" w:space="0" w:color="auto"/>
                          </w:divBdr>
                          <w:divsChild>
                            <w:div w:id="132917592">
                              <w:marLeft w:val="0"/>
                              <w:marRight w:val="0"/>
                              <w:marTop w:val="0"/>
                              <w:marBottom w:val="0"/>
                              <w:divBdr>
                                <w:top w:val="single" w:sz="6" w:space="0" w:color="CFCFCF"/>
                                <w:left w:val="single" w:sz="6" w:space="0" w:color="CFCFCF"/>
                                <w:bottom w:val="single" w:sz="6" w:space="0" w:color="CFCFCF"/>
                                <w:right w:val="single" w:sz="6" w:space="0" w:color="CFCFCF"/>
                              </w:divBdr>
                              <w:divsChild>
                                <w:div w:id="18363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086268">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https://www.analyticsvidhya.com/blog/2016/04/deep-learning-computer-vision-introduction-convolution-neural-networks/" TargetMode="External"/><Relationship Id="rId21" Type="http://schemas.openxmlformats.org/officeDocument/2006/relationships/hyperlink" Target="https://www.microsoft.com/en-us/research/publication/asirra-a-captcha-%20that-exploits-interest-aligned-manual-image-categorization/" TargetMode="External"/><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s://www.kaggle.com/c/dogs-vs-cats-redux-kernels-edition" TargetMode="External"/><Relationship Id="rId19" Type="http://schemas.openxmlformats.org/officeDocument/2006/relationships/hyperlink" Target="http://cs231n.github.io/convolutional-networks/"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mikelow/Library/Containers/com.microsoft.Word/Data/Library/Caches/2057/TM10002092/MLA%20Style%20Paper.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CE45A5-BC70-1A44-A26C-8D9EB5A27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MLA Style Paper.dotx</Template>
  <TotalTime>499</TotalTime>
  <Pages>22</Pages>
  <Words>3185</Words>
  <Characters>18159</Characters>
  <Application>Microsoft Macintosh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Low</dc:creator>
  <cp:keywords/>
  <dc:description/>
  <cp:lastModifiedBy>Michael Low</cp:lastModifiedBy>
  <cp:revision>485</cp:revision>
  <dcterms:created xsi:type="dcterms:W3CDTF">2017-02-25T15:34:00Z</dcterms:created>
  <dcterms:modified xsi:type="dcterms:W3CDTF">2017-03-11T19:32:00Z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TC039848419991</vt:lpwstr>
  </property>
  <property fmtid="{D5CDD505-2E9C-101B-9397-08002B2CF9AE}" pid="3" name="AssetID">
    <vt:lpwstr>TF10002068</vt:lpwstr>
  </property>
</Properties>
</file>